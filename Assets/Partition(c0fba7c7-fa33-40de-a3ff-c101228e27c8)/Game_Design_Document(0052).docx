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345FBA" w14:textId="18DA532C" w:rsidR="00384DC4" w:rsidRDefault="00384DC4" w:rsidP="00384DC4">
      <w:pPr>
        <w:jc w:val="center"/>
        <w:rPr>
          <w:rFonts w:ascii="Arial" w:hAnsi="Arial" w:cs="Arial"/>
          <w:sz w:val="28"/>
          <w:szCs w:val="28"/>
          <w:lang w:val="en-US"/>
        </w:rPr>
      </w:pPr>
      <w:r w:rsidRPr="008A5F0D">
        <w:rPr>
          <w:rFonts w:ascii="Arial" w:hAnsi="Arial" w:cs="Arial"/>
          <w:sz w:val="28"/>
          <w:szCs w:val="28"/>
          <w:lang w:val="en-US"/>
        </w:rPr>
        <w:t>Game Design Document (GDD)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-8186499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E61CCB" w14:textId="55643841" w:rsidR="00634A66" w:rsidRDefault="00634A66">
          <w:pPr>
            <w:pStyle w:val="TOCHeading"/>
          </w:pPr>
        </w:p>
        <w:p w14:paraId="31E163D4" w14:textId="4EF58969" w:rsidR="00510BCA" w:rsidRDefault="00634A66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39921053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1.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Основная страница: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_Toc139921053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4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2EBF922F" w14:textId="67E9BE7F" w:rsidR="00510BCA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54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1.1.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Название игры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_Toc139921054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4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0657EA92" w14:textId="641D3913" w:rsidR="00510BCA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55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1.2.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Сеттинг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_Toc139921055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4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75CEA02D" w14:textId="490B3781" w:rsidR="00510BCA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56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1.3.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Команда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_Toc139921056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4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12E3E6F2" w14:textId="7C36BDAF" w:rsidR="00510BCA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57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1.4.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Дата последнего обновления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_Toc139921057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4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4C1F8A7C" w14:textId="6E5DA3E7" w:rsidR="00510BCA" w:rsidRDefault="00000000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58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2.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Обзор игры: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_Toc139921058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4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71109634" w14:textId="250E805B" w:rsidR="00510BCA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59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2.1.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Изложение концепции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_Toc139921059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4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245F3CF5" w14:textId="674AD15A" w:rsidR="00510BCA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60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2.2.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Целевая аудитория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_Toc139921060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4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74B2446A" w14:textId="507959AF" w:rsidR="00510BCA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61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2.3.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Жанр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_Toc139921061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5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75F7864C" w14:textId="3C751C26" w:rsidR="00510BCA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62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2.4.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Краткое описание игрового процесса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_Toc139921062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5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33E8121D" w14:textId="5786B21E" w:rsidR="00510BCA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63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2.5.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Схема игрового процесса, включая use кейсы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_Toc139921063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5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690BA9CA" w14:textId="27EB7826" w:rsidR="00510BCA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64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2.6.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Внешний вид игры, ощущения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_Toc139921064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5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7F7DA09E" w14:textId="79A5FB45" w:rsidR="00510BCA" w:rsidRDefault="00000000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65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3.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Геймплей: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_Toc139921065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5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1187BF5E" w14:textId="0986A226" w:rsidR="00510BCA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66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3.1.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Цели (как игровой процесс будет мотивировать игрока продвигаться по игре?)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_Toc139921066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5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1FC53744" w14:textId="6FF41134" w:rsidR="00510BCA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67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3.2.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Ход игры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_Toc139921067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5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6BE5F56E" w14:textId="0735978C" w:rsidR="00510BCA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68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3.3.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Как протекает игра для игрока (влияние различных сценариев, целей)?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_Toc139921068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5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700572F8" w14:textId="549AA661" w:rsidR="00510BCA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69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3.4.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Миссии и структура задач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_Toc139921069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5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1C189798" w14:textId="041F0184" w:rsidR="00510BCA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70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3.5.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Головоломки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_Toc139921070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5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767C73AA" w14:textId="6C7E09AB" w:rsidR="00510BCA" w:rsidRDefault="00000000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71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4.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Механика: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_Toc139921071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5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1F6E2B9C" w14:textId="375C1787" w:rsidR="00510BCA" w:rsidRDefault="00000000">
          <w:pPr>
            <w:pStyle w:val="TOC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72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4.1.1.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Фичи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_Toc139921072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5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608BB40C" w14:textId="62F65769" w:rsidR="00510BCA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73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4.2.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Роли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_Toc139921073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7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6A8708EC" w14:textId="5C7C2B8F" w:rsidR="00510BCA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74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4.3.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Игровой мир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_Toc139921074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7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596E3A66" w14:textId="3D18CB5E" w:rsidR="00510BCA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75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4.4.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Физика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_Toc139921075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7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74C32DC6" w14:textId="30A2F179" w:rsidR="00510BCA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76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4.5.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Экономика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_Toc139921076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7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7EBFF325" w14:textId="5AF1FD80" w:rsidR="00510BCA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77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4.6.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Игровой баланс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_Toc139921077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7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24DFDA23" w14:textId="5126D19E" w:rsidR="00510BCA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78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4.7.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Движение персонажа</w:t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  <w:lang w:val="en-US"/>
              </w:rPr>
              <w:t xml:space="preserve"> (</w:t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анимация)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_Toc139921078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7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3AC048C2" w14:textId="3A876EBB" w:rsidR="00510BCA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79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4.8.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Поведение игрока и камеры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_Toc139921079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7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7DB3FE5C" w14:textId="071AF535" w:rsidR="00510BCA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80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4.9.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Предметы и объекты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_Toc139921080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7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7D31FEFD" w14:textId="6C086C2E" w:rsidR="00510BCA" w:rsidRDefault="00000000">
          <w:pPr>
            <w:pStyle w:val="TOC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81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4.10.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Действия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_Toc139921081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7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02101B96" w14:textId="511D6D5E" w:rsidR="00510BCA" w:rsidRDefault="00000000">
          <w:pPr>
            <w:pStyle w:val="TOC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82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4.11.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Бой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_Toc139921082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8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3EFEFDB8" w14:textId="63B500D9" w:rsidR="00510BCA" w:rsidRDefault="00000000">
          <w:pPr>
            <w:pStyle w:val="TOC3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83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4.11.1.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Описание врага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_Toc139921083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8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57584679" w14:textId="08A5E5CC" w:rsidR="00510BCA" w:rsidRDefault="00000000">
          <w:pPr>
            <w:pStyle w:val="TOC3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84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4.11.2.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Последовательность смерти (поражения)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_Toc139921084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8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70947D80" w14:textId="77819650" w:rsidR="00510BCA" w:rsidRDefault="00000000">
          <w:pPr>
            <w:pStyle w:val="TOC3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85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4.11.3.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Последовательность ничьи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_Toc139921085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8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0B9F86C6" w14:textId="322FAA72" w:rsidR="00510BCA" w:rsidRDefault="00000000">
          <w:pPr>
            <w:pStyle w:val="TOC3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86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4.11.4.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Последовательность победы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_Toc139921086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8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0202035F" w14:textId="0A7EC4D5" w:rsidR="00510BCA" w:rsidRDefault="00000000">
          <w:pPr>
            <w:pStyle w:val="TOC3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87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4.11.5.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Повреждения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_Toc139921087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8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2247F1C9" w14:textId="7E868D3D" w:rsidR="00510BCA" w:rsidRDefault="00000000">
          <w:pPr>
            <w:pStyle w:val="TOC3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88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4.11.6.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Схема экрана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_Toc139921088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8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3D136E2F" w14:textId="571C14E6" w:rsidR="00510BCA" w:rsidRDefault="00000000">
          <w:pPr>
            <w:pStyle w:val="TOC3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89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4.11.7.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Способы сохранения игры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_Toc139921089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8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2D76DA77" w14:textId="3C5E02F9" w:rsidR="00510BCA" w:rsidRDefault="00000000">
          <w:pPr>
            <w:pStyle w:val="TOC3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90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4.11.8.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Варианты развития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_Toc139921090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8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43A7D575" w14:textId="0808E6BC" w:rsidR="00510BCA" w:rsidRDefault="00000000">
          <w:pPr>
            <w:pStyle w:val="TOC3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91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4.11.9.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Параметры игры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_Toc139921091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8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18B4B542" w14:textId="3F378D34" w:rsidR="00510BCA" w:rsidRDefault="00000000">
          <w:pPr>
            <w:pStyle w:val="TOC3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92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4.11.10.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Сохранение, пауза и чекпийнты в игре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_Toc139921092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8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679A70F4" w14:textId="099A8938" w:rsidR="00510BCA" w:rsidRDefault="00000000">
          <w:pPr>
            <w:pStyle w:val="TOC3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93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4.11.11.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Игровая логика, одиночная игра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_Toc139921093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8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2AEC2186" w14:textId="14D9EC02" w:rsidR="00510BCA" w:rsidRDefault="00000000">
          <w:pPr>
            <w:pStyle w:val="TOC3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94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4.11.12.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Игровая логика, мультиплеер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_Toc139921094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8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3FCEE633" w14:textId="558D47BE" w:rsidR="00510BCA" w:rsidRDefault="00000000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95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5.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История (Сюжет):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_Toc139921095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8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7F62082B" w14:textId="7B30BF97" w:rsidR="00510BCA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96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5.1.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Предыстория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_Toc139921096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8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6EE04B0F" w14:textId="3F76D33F" w:rsidR="00510BCA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97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5.2.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Развитие сюжета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_Toc139921097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8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2DAC7EF4" w14:textId="4071B3C7" w:rsidR="00510BCA" w:rsidRDefault="00000000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98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6.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Игровой мир: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_Toc139921098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9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4D8F1DE6" w14:textId="4EAA065D" w:rsidR="00510BCA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099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6.1.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Общее представление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_Toc139921099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9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067AD06F" w14:textId="648E15D7" w:rsidR="00510BCA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100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6.2.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Локации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_Toc139921100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9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309AD791" w14:textId="7D2C0D8C" w:rsidR="00510BCA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101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6.3.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Дизайн мира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_Toc139921101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11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3F4C93B7" w14:textId="7864C65B" w:rsidR="00510BCA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102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6.4.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Дизайн уровней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_Toc139921102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11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77CBBC9A" w14:textId="09FAAA0E" w:rsidR="00510BCA" w:rsidRDefault="00000000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103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7.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Уровни: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_Toc139921103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11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5E0F5A14" w14:textId="15CCAE6E" w:rsidR="00510BCA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104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7.1.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Описание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_Toc139921104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11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0DFF8E1B" w14:textId="53B49A22" w:rsidR="00510BCA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105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7.2.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Цели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_Toc139921105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11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1FFB574F" w14:textId="25E735DB" w:rsidR="00510BCA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106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7.3.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Карта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_Toc139921106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11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08513FB4" w14:textId="206256BD" w:rsidR="00510BCA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107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7.4.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НПС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_Toc139921107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11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3005933D" w14:textId="694D8C81" w:rsidR="00510BCA" w:rsidRDefault="00000000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108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8.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Персонажи: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_Toc139921108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11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60EE6380" w14:textId="1FAD6530" w:rsidR="00510BCA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109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8.1.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Предыстория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_Toc139921109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11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346C0542" w14:textId="531B3B6F" w:rsidR="00510BCA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110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8.2.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Роль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_Toc139921110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11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2F129410" w14:textId="68DF16A1" w:rsidR="00510BCA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111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8.3.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Способности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_Toc139921111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11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76C6F08B" w14:textId="437D3A39" w:rsidR="00510BCA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112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8.4.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Дизайн главных героев и NPC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_Toc139921112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11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4906F051" w14:textId="46776644" w:rsidR="00510BCA" w:rsidRDefault="00000000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113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9.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Искусственный интеллект, взаимодействие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_Toc139921113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11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2A3E3BF4" w14:textId="1D05D7FB" w:rsidR="00510BCA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114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9.1.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Где будем использовать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_Toc139921114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11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308EC207" w14:textId="309D94A9" w:rsidR="00510BCA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115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9.2.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Какое будет взаимодействие ИИ системы и ИИ объекта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_Toc139921115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11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6FB65DD5" w14:textId="170990D0" w:rsidR="00510BCA" w:rsidRDefault="00000000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116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9.3.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Какое будет взаимодействие ИИ объектов (между объектами)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_Toc139921116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11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423AA5AC" w14:textId="4C95F8EE" w:rsidR="00510BCA" w:rsidRDefault="00000000">
          <w:pPr>
            <w:pStyle w:val="TOC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117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10.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Интерфейс и его использование: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_Toc139921117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11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5EF28389" w14:textId="56E50A30" w:rsidR="00510BCA" w:rsidRDefault="00000000">
          <w:pPr>
            <w:pStyle w:val="TOC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118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10.1.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Визуальная часть и рендеринг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_Toc139921118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11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18AD069F" w14:textId="272806A3" w:rsidR="00510BCA" w:rsidRDefault="00000000">
          <w:pPr>
            <w:pStyle w:val="TOC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119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10.2.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Система управления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_Toc139921119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12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40E3D229" w14:textId="71824B0C" w:rsidR="00510BCA" w:rsidRDefault="00000000">
          <w:pPr>
            <w:pStyle w:val="TOC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120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10.3.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Аудио, звук (список музыки и звуковых эффектов)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_Toc139921120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12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7F0244E9" w14:textId="5891D4C9" w:rsidR="00510BCA" w:rsidRDefault="00000000">
          <w:pPr>
            <w:pStyle w:val="TOC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121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10.4.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Стиль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_Toc139921121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12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151A8C91" w14:textId="6BF6848D" w:rsidR="00510BCA" w:rsidRDefault="00000000">
          <w:pPr>
            <w:pStyle w:val="TOC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122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10.5.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Справка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_Toc139921122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12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368F5C23" w14:textId="11EB9732" w:rsidR="00510BCA" w:rsidRDefault="00000000">
          <w:pPr>
            <w:pStyle w:val="TOC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123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11.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Технические требования: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_Toc139921123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12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34CE6CCD" w14:textId="368DC8B7" w:rsidR="00510BCA" w:rsidRDefault="00000000">
          <w:pPr>
            <w:pStyle w:val="TOC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124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11.1.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Оборудование (спецификации игрового процесса/спецификация целевого оборудования)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_Toc139921124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12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6E30D640" w14:textId="6261AD3C" w:rsidR="00510BCA" w:rsidRDefault="00000000">
          <w:pPr>
            <w:pStyle w:val="TOC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125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11.2.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Игровой движок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_Toc139921125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12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62985706" w14:textId="6F84396C" w:rsidR="00510BCA" w:rsidRDefault="00000000">
          <w:pPr>
            <w:pStyle w:val="TOC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126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11.3.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Сеть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_Toc139921126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12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094F721A" w14:textId="246FF9CD" w:rsidR="00510BCA" w:rsidRDefault="00000000">
          <w:pPr>
            <w:pStyle w:val="TOC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127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11.4.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Документация на конвейер и процедуру экспорта контента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_Toc139921127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12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47D8F8A8" w14:textId="2430CC4B" w:rsidR="00510BCA" w:rsidRDefault="00000000">
          <w:pPr>
            <w:pStyle w:val="TOC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128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11.5.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Возможность модификации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_Toc139921128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12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69C81B1F" w14:textId="4C9F4A99" w:rsidR="00510BCA" w:rsidRDefault="00000000">
          <w:pPr>
            <w:pStyle w:val="TOC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129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12.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Game art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_Toc139921129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12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3CC56926" w14:textId="78B03049" w:rsidR="00510BCA" w:rsidRDefault="00000000">
          <w:pPr>
            <w:pStyle w:val="TOC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130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12.1.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3Д модели, арты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_Toc139921130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12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7C5FBE6D" w14:textId="747FE748" w:rsidR="00510BCA" w:rsidRDefault="00000000">
          <w:pPr>
            <w:pStyle w:val="TOC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39921131" w:history="1"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13.</w:t>
            </w:r>
            <w:r w:rsidR="00510BCA">
              <w:rPr>
                <w:rFonts w:eastAsiaTheme="minorEastAsia"/>
                <w:noProof/>
                <w:lang w:val="en-US"/>
              </w:rPr>
              <w:tab/>
            </w:r>
            <w:r w:rsidR="00510BCA" w:rsidRPr="005A1186">
              <w:rPr>
                <w:rStyle w:val="Hyperlink"/>
                <w:rFonts w:ascii="Arial" w:hAnsi="Arial" w:cs="Arial"/>
                <w:b/>
                <w:noProof/>
              </w:rPr>
              <w:t>Сроки и бюджет</w:t>
            </w:r>
            <w:r w:rsidR="00510BCA">
              <w:rPr>
                <w:noProof/>
                <w:webHidden/>
              </w:rPr>
              <w:tab/>
            </w:r>
            <w:r w:rsidR="00510BCA">
              <w:rPr>
                <w:noProof/>
                <w:webHidden/>
              </w:rPr>
              <w:fldChar w:fldCharType="begin"/>
            </w:r>
            <w:r w:rsidR="00510BCA">
              <w:rPr>
                <w:noProof/>
                <w:webHidden/>
              </w:rPr>
              <w:instrText xml:space="preserve"> PAGEREF _Toc139921131 \h </w:instrText>
            </w:r>
            <w:r w:rsidR="00510BCA">
              <w:rPr>
                <w:noProof/>
                <w:webHidden/>
              </w:rPr>
            </w:r>
            <w:r w:rsidR="00510BCA">
              <w:rPr>
                <w:noProof/>
                <w:webHidden/>
              </w:rPr>
              <w:fldChar w:fldCharType="separate"/>
            </w:r>
            <w:r w:rsidR="00510BCA">
              <w:rPr>
                <w:noProof/>
                <w:webHidden/>
              </w:rPr>
              <w:t>12</w:t>
            </w:r>
            <w:r w:rsidR="00510BCA">
              <w:rPr>
                <w:noProof/>
                <w:webHidden/>
              </w:rPr>
              <w:fldChar w:fldCharType="end"/>
            </w:r>
          </w:hyperlink>
        </w:p>
        <w:p w14:paraId="10EB7D5A" w14:textId="60B8F023" w:rsidR="00634A66" w:rsidRDefault="00634A66">
          <w:r>
            <w:rPr>
              <w:b/>
              <w:bCs/>
              <w:noProof/>
            </w:rPr>
            <w:fldChar w:fldCharType="end"/>
          </w:r>
        </w:p>
      </w:sdtContent>
    </w:sdt>
    <w:p w14:paraId="0AB58472" w14:textId="70A6CB80" w:rsidR="00634A66" w:rsidRDefault="00634A66" w:rsidP="00384DC4">
      <w:pPr>
        <w:jc w:val="center"/>
        <w:rPr>
          <w:rFonts w:ascii="Arial" w:hAnsi="Arial" w:cs="Arial"/>
          <w:sz w:val="28"/>
          <w:szCs w:val="28"/>
          <w:lang w:val="en-US"/>
        </w:rPr>
      </w:pPr>
    </w:p>
    <w:p w14:paraId="49D9CF48" w14:textId="5CBC853B" w:rsidR="00C25FD4" w:rsidRDefault="00C25FD4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br w:type="page"/>
      </w:r>
    </w:p>
    <w:p w14:paraId="77AD36A3" w14:textId="092339D5" w:rsidR="00384DC4" w:rsidRPr="00A16A3E" w:rsidRDefault="00001B09" w:rsidP="00614E30">
      <w:pPr>
        <w:pStyle w:val="Heading1"/>
        <w:numPr>
          <w:ilvl w:val="0"/>
          <w:numId w:val="1"/>
        </w:numPr>
        <w:tabs>
          <w:tab w:val="left" w:pos="1080"/>
        </w:tabs>
        <w:rPr>
          <w:rFonts w:ascii="Arial" w:hAnsi="Arial" w:cs="Arial"/>
          <w:b/>
          <w:color w:val="auto"/>
          <w:sz w:val="28"/>
        </w:rPr>
      </w:pPr>
      <w:bookmarkStart w:id="0" w:name="_Toc139921053"/>
      <w:r w:rsidRPr="00A16A3E">
        <w:rPr>
          <w:rFonts w:ascii="Arial" w:hAnsi="Arial" w:cs="Arial"/>
          <w:b/>
          <w:color w:val="auto"/>
          <w:sz w:val="28"/>
        </w:rPr>
        <w:lastRenderedPageBreak/>
        <w:t>Основная страница:</w:t>
      </w:r>
      <w:bookmarkEnd w:id="0"/>
    </w:p>
    <w:p w14:paraId="633F70DB" w14:textId="4CE3160E" w:rsidR="00001B09" w:rsidRPr="00A16A3E" w:rsidRDefault="00001B09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1" w:name="_Toc139921054"/>
      <w:r w:rsidRPr="00A16A3E">
        <w:rPr>
          <w:rFonts w:ascii="Arial" w:hAnsi="Arial" w:cs="Arial"/>
          <w:b/>
          <w:color w:val="auto"/>
          <w:sz w:val="24"/>
        </w:rPr>
        <w:t>Название игры</w:t>
      </w:r>
      <w:bookmarkEnd w:id="1"/>
    </w:p>
    <w:p w14:paraId="384BD166" w14:textId="4C5DAEA3" w:rsidR="00B02409" w:rsidRPr="002234EF" w:rsidRDefault="00B02409" w:rsidP="006C07A5">
      <w:pPr>
        <w:spacing w:beforeLines="40" w:before="96" w:afterLines="40" w:after="96"/>
        <w:rPr>
          <w:rFonts w:ascii="Arial" w:hAnsi="Arial" w:cs="Arial"/>
          <w:sz w:val="24"/>
          <w:szCs w:val="24"/>
          <w:lang w:val="en-US"/>
        </w:rPr>
      </w:pPr>
      <w:r w:rsidRPr="002234EF">
        <w:rPr>
          <w:rFonts w:ascii="Arial" w:hAnsi="Arial" w:cs="Arial"/>
          <w:sz w:val="24"/>
          <w:szCs w:val="24"/>
          <w:lang w:val="en-US"/>
        </w:rPr>
        <w:t>Battle of freedoms</w:t>
      </w:r>
      <w:r w:rsidR="006C07A5" w:rsidRPr="002234EF">
        <w:rPr>
          <w:rFonts w:ascii="Arial" w:hAnsi="Arial" w:cs="Arial"/>
          <w:sz w:val="24"/>
          <w:szCs w:val="24"/>
          <w:lang w:val="en-US"/>
        </w:rPr>
        <w:t xml:space="preserve"> – </w:t>
      </w:r>
      <w:r w:rsidR="006C07A5" w:rsidRPr="00A16A3E">
        <w:rPr>
          <w:rFonts w:ascii="Arial" w:hAnsi="Arial" w:cs="Arial"/>
          <w:sz w:val="24"/>
          <w:szCs w:val="24"/>
        </w:rPr>
        <w:t>битва</w:t>
      </w:r>
      <w:r w:rsidR="006C07A5" w:rsidRPr="002234EF">
        <w:rPr>
          <w:rFonts w:ascii="Arial" w:hAnsi="Arial" w:cs="Arial"/>
          <w:sz w:val="24"/>
          <w:szCs w:val="24"/>
          <w:lang w:val="en-US"/>
        </w:rPr>
        <w:t xml:space="preserve"> </w:t>
      </w:r>
      <w:r w:rsidR="006C07A5" w:rsidRPr="00A16A3E">
        <w:rPr>
          <w:rFonts w:ascii="Arial" w:hAnsi="Arial" w:cs="Arial"/>
          <w:sz w:val="24"/>
          <w:szCs w:val="24"/>
        </w:rPr>
        <w:t>свобод</w:t>
      </w:r>
      <w:r w:rsidR="006C07A5" w:rsidRPr="002234EF">
        <w:rPr>
          <w:rFonts w:ascii="Arial" w:hAnsi="Arial" w:cs="Arial"/>
          <w:sz w:val="24"/>
          <w:szCs w:val="24"/>
          <w:lang w:val="en-US"/>
        </w:rPr>
        <w:t>.</w:t>
      </w:r>
    </w:p>
    <w:p w14:paraId="1D71FA6C" w14:textId="29EA697C" w:rsidR="00001B09" w:rsidRPr="00614E30" w:rsidRDefault="00881F2B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2" w:name="_Toc139921055"/>
      <w:r w:rsidRPr="00614E30">
        <w:rPr>
          <w:rFonts w:ascii="Arial" w:hAnsi="Arial" w:cs="Arial"/>
          <w:b/>
          <w:color w:val="auto"/>
          <w:sz w:val="24"/>
        </w:rPr>
        <w:t>Сеттинг</w:t>
      </w:r>
      <w:bookmarkEnd w:id="2"/>
    </w:p>
    <w:p w14:paraId="20DD92FD" w14:textId="5351C98D" w:rsidR="006C07A5" w:rsidRPr="00A16A3E" w:rsidRDefault="00614E30" w:rsidP="006C07A5">
      <w:pPr>
        <w:spacing w:beforeLines="40" w:before="96" w:afterLines="40" w:after="9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Реальная жизнь в альтернативном мире</w:t>
      </w:r>
    </w:p>
    <w:p w14:paraId="0943EF4F" w14:textId="29CCFFEE" w:rsidR="00001B09" w:rsidRPr="00614E30" w:rsidRDefault="00001B09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3" w:name="_Toc139921056"/>
      <w:r w:rsidRPr="00614E30">
        <w:rPr>
          <w:rFonts w:ascii="Arial" w:hAnsi="Arial" w:cs="Arial"/>
          <w:b/>
          <w:color w:val="auto"/>
          <w:sz w:val="24"/>
        </w:rPr>
        <w:t>Команда</w:t>
      </w:r>
      <w:bookmarkEnd w:id="3"/>
    </w:p>
    <w:p w14:paraId="388324D4" w14:textId="277FC102" w:rsidR="006C07A5" w:rsidRPr="00980B1E" w:rsidRDefault="00980B1E" w:rsidP="006C07A5">
      <w:pPr>
        <w:spacing w:beforeLines="40" w:before="96" w:afterLines="40" w:after="96"/>
        <w:rPr>
          <w:rFonts w:ascii="Arial" w:hAnsi="Arial" w:cs="Arial"/>
          <w:sz w:val="24"/>
          <w:szCs w:val="24"/>
          <w:lang w:val="en-US"/>
        </w:rPr>
      </w:pPr>
      <w:r w:rsidRPr="00A076F6">
        <w:rPr>
          <w:rFonts w:ascii="Arial" w:hAnsi="Arial" w:cs="Arial"/>
          <w:sz w:val="24"/>
          <w:szCs w:val="24"/>
          <w:highlight w:val="yellow"/>
          <w:lang w:val="en-US"/>
        </w:rPr>
        <w:t>Producer</w:t>
      </w:r>
      <w:r w:rsidR="002A050B" w:rsidRPr="002A050B">
        <w:rPr>
          <w:rFonts w:ascii="Arial" w:hAnsi="Arial" w:cs="Arial"/>
          <w:sz w:val="24"/>
          <w:szCs w:val="24"/>
          <w:highlight w:val="yellow"/>
          <w:lang w:val="en-US"/>
        </w:rPr>
        <w:t xml:space="preserve"> - 1</w:t>
      </w:r>
      <w:r w:rsidR="00E95330" w:rsidRPr="00A076F6">
        <w:rPr>
          <w:rFonts w:ascii="Arial" w:hAnsi="Arial" w:cs="Arial"/>
          <w:sz w:val="24"/>
          <w:szCs w:val="24"/>
          <w:highlight w:val="yellow"/>
          <w:lang w:val="en-US"/>
        </w:rPr>
        <w:t xml:space="preserve">, </w:t>
      </w:r>
      <w:r w:rsidRPr="00A076F6">
        <w:rPr>
          <w:rFonts w:ascii="Arial" w:hAnsi="Arial" w:cs="Arial"/>
          <w:sz w:val="24"/>
          <w:szCs w:val="24"/>
          <w:highlight w:val="yellow"/>
          <w:lang w:val="en-US"/>
        </w:rPr>
        <w:t>Developer – 3, 3D Artist – 3, 2D Artist – 1.</w:t>
      </w:r>
    </w:p>
    <w:p w14:paraId="06625FAA" w14:textId="3532C672" w:rsidR="00527A49" w:rsidRPr="00614E30" w:rsidRDefault="00001B09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4" w:name="_Toc139921057"/>
      <w:r w:rsidRPr="00614E30">
        <w:rPr>
          <w:rFonts w:ascii="Arial" w:hAnsi="Arial" w:cs="Arial"/>
          <w:b/>
          <w:color w:val="auto"/>
          <w:sz w:val="24"/>
        </w:rPr>
        <w:t>Дата последнего обновления</w:t>
      </w:r>
      <w:bookmarkEnd w:id="4"/>
    </w:p>
    <w:p w14:paraId="77F3C0ED" w14:textId="322013FA" w:rsidR="006C07A5" w:rsidRPr="00615DF3" w:rsidRDefault="00747766" w:rsidP="006C07A5">
      <w:pPr>
        <w:spacing w:beforeLines="40" w:before="96" w:afterLines="40" w:after="96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20</w:t>
      </w:r>
      <w:r w:rsidR="00E95330">
        <w:rPr>
          <w:rFonts w:ascii="Arial" w:hAnsi="Arial" w:cs="Arial"/>
          <w:sz w:val="24"/>
          <w:szCs w:val="24"/>
        </w:rPr>
        <w:t>.06.202</w:t>
      </w:r>
      <w:r w:rsidR="002A050B">
        <w:rPr>
          <w:rFonts w:ascii="Arial" w:hAnsi="Arial" w:cs="Arial"/>
          <w:sz w:val="24"/>
          <w:szCs w:val="24"/>
        </w:rPr>
        <w:t>4</w:t>
      </w:r>
    </w:p>
    <w:p w14:paraId="371BAF69" w14:textId="430AAB6C" w:rsidR="00C27E8A" w:rsidRPr="00A16A3E" w:rsidRDefault="00001B09" w:rsidP="005F42A4">
      <w:pPr>
        <w:pStyle w:val="Heading1"/>
        <w:numPr>
          <w:ilvl w:val="0"/>
          <w:numId w:val="1"/>
        </w:numPr>
        <w:rPr>
          <w:rFonts w:ascii="Arial" w:hAnsi="Arial" w:cs="Arial"/>
          <w:b/>
          <w:color w:val="auto"/>
          <w:sz w:val="28"/>
        </w:rPr>
      </w:pPr>
      <w:bookmarkStart w:id="5" w:name="_Toc139921058"/>
      <w:r w:rsidRPr="00A16A3E">
        <w:rPr>
          <w:rFonts w:ascii="Arial" w:hAnsi="Arial" w:cs="Arial"/>
          <w:b/>
          <w:color w:val="auto"/>
          <w:sz w:val="28"/>
        </w:rPr>
        <w:t>Обзор игры:</w:t>
      </w:r>
      <w:bookmarkEnd w:id="5"/>
    </w:p>
    <w:p w14:paraId="312A7DA2" w14:textId="6232D8DD" w:rsidR="00001B09" w:rsidRPr="00614E30" w:rsidRDefault="00001B09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6" w:name="_Toc139921059"/>
      <w:r w:rsidRPr="00614E30">
        <w:rPr>
          <w:rFonts w:ascii="Arial" w:hAnsi="Arial" w:cs="Arial"/>
          <w:b/>
          <w:color w:val="auto"/>
          <w:sz w:val="24"/>
        </w:rPr>
        <w:t>Изложение концепции</w:t>
      </w:r>
      <w:bookmarkEnd w:id="6"/>
    </w:p>
    <w:p w14:paraId="053765C7" w14:textId="35236B37" w:rsidR="006854D8" w:rsidRDefault="007C0867" w:rsidP="006854D8">
      <w:pPr>
        <w:spacing w:beforeLines="40" w:before="96" w:afterLines="40" w:after="9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Основная концепция игры </w:t>
      </w:r>
      <w:r w:rsidR="002F29B2">
        <w:rPr>
          <w:rFonts w:ascii="Arial" w:hAnsi="Arial" w:cs="Arial"/>
          <w:sz w:val="24"/>
          <w:szCs w:val="24"/>
        </w:rPr>
        <w:t xml:space="preserve">заключается в </w:t>
      </w:r>
      <w:r w:rsidR="006854D8">
        <w:rPr>
          <w:rFonts w:ascii="Arial" w:hAnsi="Arial" w:cs="Arial"/>
          <w:sz w:val="24"/>
          <w:szCs w:val="24"/>
        </w:rPr>
        <w:t>приключении 2 персонажей – братьев Сэма и Эндрю</w:t>
      </w:r>
      <w:r w:rsidR="006913A9">
        <w:rPr>
          <w:rFonts w:ascii="Arial" w:hAnsi="Arial" w:cs="Arial"/>
          <w:sz w:val="24"/>
          <w:szCs w:val="24"/>
        </w:rPr>
        <w:t xml:space="preserve">, которые пытаются спасти Кейт </w:t>
      </w:r>
      <w:r w:rsidR="002E56F8">
        <w:rPr>
          <w:rFonts w:ascii="Arial" w:hAnsi="Arial" w:cs="Arial"/>
          <w:sz w:val="24"/>
          <w:szCs w:val="24"/>
        </w:rPr>
        <w:t>(</w:t>
      </w:r>
      <w:r w:rsidR="006913A9">
        <w:rPr>
          <w:rFonts w:ascii="Arial" w:hAnsi="Arial" w:cs="Arial"/>
          <w:sz w:val="24"/>
          <w:szCs w:val="24"/>
        </w:rPr>
        <w:t>подругу Эндрю)</w:t>
      </w:r>
      <w:r w:rsidR="001E5EE9">
        <w:rPr>
          <w:rFonts w:ascii="Arial" w:hAnsi="Arial" w:cs="Arial"/>
          <w:sz w:val="24"/>
          <w:szCs w:val="24"/>
        </w:rPr>
        <w:t>, спасти друг друга</w:t>
      </w:r>
      <w:r w:rsidR="006913A9">
        <w:rPr>
          <w:rFonts w:ascii="Arial" w:hAnsi="Arial" w:cs="Arial"/>
          <w:sz w:val="24"/>
          <w:szCs w:val="24"/>
        </w:rPr>
        <w:t xml:space="preserve"> и выжить на войне</w:t>
      </w:r>
      <w:r w:rsidR="002E56F8">
        <w:rPr>
          <w:rFonts w:ascii="Arial" w:hAnsi="Arial" w:cs="Arial"/>
          <w:sz w:val="24"/>
          <w:szCs w:val="24"/>
        </w:rPr>
        <w:t xml:space="preserve"> между Сорией и Либерстаном</w:t>
      </w:r>
      <w:r w:rsidR="006913A9">
        <w:rPr>
          <w:rFonts w:ascii="Arial" w:hAnsi="Arial" w:cs="Arial"/>
          <w:sz w:val="24"/>
          <w:szCs w:val="24"/>
        </w:rPr>
        <w:t xml:space="preserve">. </w:t>
      </w:r>
    </w:p>
    <w:p w14:paraId="2413621A" w14:textId="27558D4E" w:rsidR="006854D8" w:rsidRDefault="00821C3F" w:rsidP="006854D8">
      <w:pPr>
        <w:spacing w:beforeLines="40" w:before="96" w:afterLines="40" w:after="9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Герои </w:t>
      </w:r>
      <w:r w:rsidR="006854D8">
        <w:rPr>
          <w:rFonts w:ascii="Arial" w:hAnsi="Arial" w:cs="Arial"/>
          <w:sz w:val="24"/>
          <w:szCs w:val="24"/>
        </w:rPr>
        <w:t>попадают на войну и проходят</w:t>
      </w:r>
      <w:r w:rsidR="002E56F8">
        <w:rPr>
          <w:rFonts w:ascii="Arial" w:hAnsi="Arial" w:cs="Arial"/>
          <w:sz w:val="24"/>
          <w:szCs w:val="24"/>
        </w:rPr>
        <w:t>, решая собственные проблемы и помогая другим</w:t>
      </w:r>
      <w:r w:rsidR="006854D8">
        <w:rPr>
          <w:rFonts w:ascii="Arial" w:hAnsi="Arial" w:cs="Arial"/>
          <w:sz w:val="24"/>
          <w:szCs w:val="24"/>
        </w:rPr>
        <w:t xml:space="preserve">. В зависимости от предпринятых действий и принятых решений сюжет истории </w:t>
      </w:r>
      <w:r w:rsidR="00133BB1">
        <w:rPr>
          <w:rFonts w:ascii="Arial" w:hAnsi="Arial" w:cs="Arial"/>
          <w:sz w:val="24"/>
          <w:szCs w:val="24"/>
        </w:rPr>
        <w:t>может сложится по множеству вариаций</w:t>
      </w:r>
      <w:r w:rsidR="006854D8">
        <w:rPr>
          <w:rFonts w:ascii="Arial" w:hAnsi="Arial" w:cs="Arial"/>
          <w:sz w:val="24"/>
          <w:szCs w:val="24"/>
        </w:rPr>
        <w:t xml:space="preserve">. </w:t>
      </w:r>
    </w:p>
    <w:p w14:paraId="53B68601" w14:textId="6097A714" w:rsidR="006C07A5" w:rsidRDefault="006854D8" w:rsidP="006854D8">
      <w:pPr>
        <w:spacing w:beforeLines="40" w:before="96" w:afterLines="40" w:after="9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От принятых решений игроком будет зависит ход истории, судьба главных героев и их друзей. Важной фишкой игры будет являтся нелинейность</w:t>
      </w:r>
      <w:r w:rsidR="00802EF8">
        <w:rPr>
          <w:rFonts w:ascii="Arial" w:hAnsi="Arial" w:cs="Arial"/>
          <w:sz w:val="24"/>
          <w:szCs w:val="24"/>
        </w:rPr>
        <w:t xml:space="preserve">, возможность игрока влиять на сюжет </w:t>
      </w:r>
      <w:r>
        <w:rPr>
          <w:rFonts w:ascii="Arial" w:hAnsi="Arial" w:cs="Arial"/>
          <w:sz w:val="24"/>
          <w:szCs w:val="24"/>
        </w:rPr>
        <w:t xml:space="preserve">и способность одного из главных героев использовать сверхспособности, чтобы влиять на историю. </w:t>
      </w:r>
    </w:p>
    <w:p w14:paraId="27DD9376" w14:textId="2A94F123" w:rsidR="006854D8" w:rsidRDefault="006854D8" w:rsidP="006854D8">
      <w:pPr>
        <w:spacing w:beforeLines="40" w:before="96" w:afterLines="40" w:after="9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Используя сверхспособности - умение возвращать время на небольшой промежуток времени назад, умение вселяться в другого персонажа и принимать решения от его лица, а также умение читать чужие эмоции,  главные герои преодолевают серьезные и мелкие проблемы.</w:t>
      </w:r>
    </w:p>
    <w:p w14:paraId="31AF667E" w14:textId="181A9F36" w:rsidR="00A36F34" w:rsidRDefault="0044677B" w:rsidP="006854D8">
      <w:pPr>
        <w:spacing w:beforeLines="40" w:before="96" w:afterLines="40" w:after="9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Даже если решения были не продуктивны, а сверхспособности не принесли результата в каком-то из моментов в истории, главные герои (руками игрока) с за счет хороших боевых навыков или хитрости могут достичь цели </w:t>
      </w:r>
      <w:r w:rsidR="00F862B5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без использования спецспособностей и помощи друзей получать положительный результат для его истории</w:t>
      </w:r>
      <w:r w:rsidR="00F862B5">
        <w:rPr>
          <w:rFonts w:ascii="Arial" w:hAnsi="Arial" w:cs="Arial"/>
          <w:sz w:val="24"/>
          <w:szCs w:val="24"/>
        </w:rPr>
        <w:t>).</w:t>
      </w:r>
    </w:p>
    <w:p w14:paraId="24EF6B26" w14:textId="7F9A346A" w:rsidR="00A36F34" w:rsidRDefault="00A36F34" w:rsidP="006854D8">
      <w:pPr>
        <w:spacing w:beforeLines="40" w:before="96" w:afterLines="40" w:after="9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Механики игры дают игроку </w:t>
      </w:r>
      <w:r w:rsidR="00A1233E">
        <w:rPr>
          <w:rFonts w:ascii="Arial" w:hAnsi="Arial" w:cs="Arial"/>
          <w:sz w:val="24"/>
          <w:szCs w:val="24"/>
        </w:rPr>
        <w:t xml:space="preserve">много вариантов выбора </w:t>
      </w:r>
      <w:r w:rsidR="009F3948">
        <w:rPr>
          <w:rFonts w:ascii="Arial" w:hAnsi="Arial" w:cs="Arial"/>
          <w:sz w:val="24"/>
          <w:szCs w:val="24"/>
        </w:rPr>
        <w:t xml:space="preserve">для выполнения задачи и </w:t>
      </w:r>
      <w:r>
        <w:rPr>
          <w:rFonts w:ascii="Arial" w:hAnsi="Arial" w:cs="Arial"/>
          <w:sz w:val="24"/>
          <w:szCs w:val="24"/>
        </w:rPr>
        <w:t xml:space="preserve">влияния на </w:t>
      </w:r>
      <w:r w:rsidR="009F3948">
        <w:rPr>
          <w:rFonts w:ascii="Arial" w:hAnsi="Arial" w:cs="Arial"/>
          <w:sz w:val="24"/>
          <w:szCs w:val="24"/>
        </w:rPr>
        <w:t>ход истории</w:t>
      </w:r>
      <w:r>
        <w:rPr>
          <w:rFonts w:ascii="Arial" w:hAnsi="Arial" w:cs="Arial"/>
          <w:sz w:val="24"/>
          <w:szCs w:val="24"/>
        </w:rPr>
        <w:t>. Игрок может принимать ошибочные решения, но за счет хороших навыков ведения боя достигать успеха.</w:t>
      </w:r>
    </w:p>
    <w:p w14:paraId="45FB0058" w14:textId="3F948624" w:rsidR="00001B09" w:rsidRPr="00614E30" w:rsidRDefault="00001B09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7" w:name="_Toc139921060"/>
      <w:r w:rsidRPr="00614E30">
        <w:rPr>
          <w:rFonts w:ascii="Arial" w:hAnsi="Arial" w:cs="Arial"/>
          <w:b/>
          <w:color w:val="auto"/>
          <w:sz w:val="24"/>
        </w:rPr>
        <w:t>Целевая аудитория</w:t>
      </w:r>
      <w:bookmarkEnd w:id="7"/>
    </w:p>
    <w:p w14:paraId="3FEAF3E3" w14:textId="20D244DE" w:rsidR="006C07A5" w:rsidRDefault="005E1B34" w:rsidP="00307AD8">
      <w:pPr>
        <w:spacing w:beforeLines="40" w:before="96" w:afterLines="40" w:after="96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Казуальные</w:t>
      </w:r>
      <w:r w:rsidRPr="00307AD8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</w:rPr>
        <w:t>игроки</w:t>
      </w:r>
      <w:r w:rsidRPr="00307AD8">
        <w:rPr>
          <w:rFonts w:ascii="Arial" w:hAnsi="Arial" w:cs="Arial"/>
          <w:sz w:val="24"/>
          <w:szCs w:val="24"/>
          <w:lang w:val="en-US"/>
        </w:rPr>
        <w:t xml:space="preserve"> – </w:t>
      </w:r>
      <w:r w:rsidR="00307AD8">
        <w:rPr>
          <w:rFonts w:ascii="Arial" w:hAnsi="Arial" w:cs="Arial"/>
          <w:sz w:val="24"/>
          <w:szCs w:val="24"/>
        </w:rPr>
        <w:t>любители</w:t>
      </w:r>
      <w:r w:rsidR="00307AD8" w:rsidRPr="00307AD8">
        <w:rPr>
          <w:rFonts w:ascii="Arial" w:hAnsi="Arial" w:cs="Arial"/>
          <w:sz w:val="24"/>
          <w:szCs w:val="24"/>
          <w:lang w:val="en-US"/>
        </w:rPr>
        <w:t xml:space="preserve"> </w:t>
      </w:r>
      <w:r w:rsidR="00307AD8">
        <w:rPr>
          <w:rFonts w:ascii="Arial" w:hAnsi="Arial" w:cs="Arial"/>
          <w:sz w:val="24"/>
          <w:szCs w:val="24"/>
        </w:rPr>
        <w:t>игр</w:t>
      </w:r>
      <w:r w:rsidR="00307AD8" w:rsidRPr="00307AD8">
        <w:rPr>
          <w:rFonts w:ascii="Arial" w:hAnsi="Arial" w:cs="Arial"/>
          <w:sz w:val="24"/>
          <w:szCs w:val="24"/>
          <w:lang w:val="en-US"/>
        </w:rPr>
        <w:t xml:space="preserve"> </w:t>
      </w:r>
      <w:r w:rsidR="00307AD8">
        <w:rPr>
          <w:rFonts w:ascii="Arial" w:hAnsi="Arial" w:cs="Arial"/>
          <w:sz w:val="24"/>
          <w:szCs w:val="24"/>
          <w:lang w:val="en-US"/>
        </w:rPr>
        <w:t>The</w:t>
      </w:r>
      <w:r w:rsidR="00307AD8" w:rsidRPr="00307AD8">
        <w:rPr>
          <w:rFonts w:ascii="Arial" w:hAnsi="Arial" w:cs="Arial"/>
          <w:sz w:val="24"/>
          <w:szCs w:val="24"/>
          <w:lang w:val="en-US"/>
        </w:rPr>
        <w:t xml:space="preserve"> </w:t>
      </w:r>
      <w:r w:rsidR="00307AD8">
        <w:rPr>
          <w:rFonts w:ascii="Arial" w:hAnsi="Arial" w:cs="Arial"/>
          <w:sz w:val="24"/>
          <w:szCs w:val="24"/>
          <w:lang w:val="en-US"/>
        </w:rPr>
        <w:t>walking</w:t>
      </w:r>
      <w:r w:rsidR="00307AD8" w:rsidRPr="00307AD8">
        <w:rPr>
          <w:rFonts w:ascii="Arial" w:hAnsi="Arial" w:cs="Arial"/>
          <w:sz w:val="24"/>
          <w:szCs w:val="24"/>
          <w:lang w:val="en-US"/>
        </w:rPr>
        <w:t xml:space="preserve"> </w:t>
      </w:r>
      <w:r w:rsidR="00307AD8">
        <w:rPr>
          <w:rFonts w:ascii="Arial" w:hAnsi="Arial" w:cs="Arial"/>
          <w:sz w:val="24"/>
          <w:szCs w:val="24"/>
          <w:lang w:val="en-US"/>
        </w:rPr>
        <w:t>dead</w:t>
      </w:r>
      <w:r w:rsidR="00307AD8" w:rsidRPr="00307AD8">
        <w:rPr>
          <w:rFonts w:ascii="Arial" w:hAnsi="Arial" w:cs="Arial"/>
          <w:sz w:val="24"/>
          <w:szCs w:val="24"/>
          <w:lang w:val="en-US"/>
        </w:rPr>
        <w:t xml:space="preserve">, </w:t>
      </w:r>
      <w:r w:rsidR="00307AD8">
        <w:rPr>
          <w:rFonts w:ascii="Arial" w:hAnsi="Arial" w:cs="Arial"/>
          <w:sz w:val="24"/>
          <w:szCs w:val="24"/>
          <w:lang w:val="en-US"/>
        </w:rPr>
        <w:t xml:space="preserve">Game of Thrones, Life is Strange, </w:t>
      </w:r>
      <w:r w:rsidR="00690D6B">
        <w:rPr>
          <w:rFonts w:ascii="Arial" w:hAnsi="Arial" w:cs="Arial"/>
          <w:sz w:val="24"/>
          <w:szCs w:val="24"/>
          <w:lang w:val="en-US"/>
        </w:rPr>
        <w:t>D</w:t>
      </w:r>
      <w:r w:rsidR="00690D6B" w:rsidRPr="00690D6B">
        <w:rPr>
          <w:rFonts w:ascii="Arial" w:hAnsi="Arial" w:cs="Arial"/>
          <w:sz w:val="24"/>
          <w:szCs w:val="24"/>
          <w:lang w:val="en-US"/>
        </w:rPr>
        <w:t>etroit</w:t>
      </w:r>
      <w:r w:rsidR="00690D6B">
        <w:rPr>
          <w:rFonts w:ascii="Arial" w:hAnsi="Arial" w:cs="Arial"/>
          <w:sz w:val="24"/>
          <w:szCs w:val="24"/>
          <w:lang w:val="en-US"/>
        </w:rPr>
        <w:t>:</w:t>
      </w:r>
      <w:r w:rsidR="00690D6B" w:rsidRPr="00690D6B">
        <w:rPr>
          <w:rFonts w:ascii="Arial" w:hAnsi="Arial" w:cs="Arial"/>
          <w:sz w:val="24"/>
          <w:szCs w:val="24"/>
          <w:lang w:val="en-US"/>
        </w:rPr>
        <w:t xml:space="preserve"> </w:t>
      </w:r>
      <w:r w:rsidR="00690D6B">
        <w:rPr>
          <w:rFonts w:ascii="Arial" w:hAnsi="Arial" w:cs="Arial"/>
          <w:sz w:val="24"/>
          <w:szCs w:val="24"/>
          <w:lang w:val="en-US"/>
        </w:rPr>
        <w:t>B</w:t>
      </w:r>
      <w:r w:rsidR="00690D6B" w:rsidRPr="00690D6B">
        <w:rPr>
          <w:rFonts w:ascii="Arial" w:hAnsi="Arial" w:cs="Arial"/>
          <w:sz w:val="24"/>
          <w:szCs w:val="24"/>
          <w:lang w:val="en-US"/>
        </w:rPr>
        <w:t>ecome human</w:t>
      </w:r>
      <w:r w:rsidR="00690D6B">
        <w:rPr>
          <w:rFonts w:ascii="Arial" w:hAnsi="Arial" w:cs="Arial"/>
          <w:sz w:val="24"/>
          <w:szCs w:val="24"/>
          <w:lang w:val="en-US"/>
        </w:rPr>
        <w:t xml:space="preserve">, </w:t>
      </w:r>
      <w:r w:rsidR="00307AD8" w:rsidRPr="00307AD8">
        <w:rPr>
          <w:rFonts w:ascii="Arial" w:hAnsi="Arial" w:cs="Arial"/>
          <w:sz w:val="24"/>
          <w:szCs w:val="24"/>
          <w:lang w:val="en-US"/>
        </w:rPr>
        <w:t>The Quarry</w:t>
      </w:r>
      <w:r w:rsidR="00307AD8">
        <w:rPr>
          <w:rFonts w:ascii="Arial" w:hAnsi="Arial" w:cs="Arial"/>
          <w:sz w:val="24"/>
          <w:szCs w:val="24"/>
          <w:lang w:val="en-US"/>
        </w:rPr>
        <w:t xml:space="preserve">, </w:t>
      </w:r>
      <w:r w:rsidR="00E173BE" w:rsidRPr="00E173BE">
        <w:rPr>
          <w:rFonts w:ascii="Arial" w:hAnsi="Arial" w:cs="Arial"/>
          <w:sz w:val="24"/>
          <w:szCs w:val="24"/>
          <w:lang w:val="en-US"/>
        </w:rPr>
        <w:t>Murdered: Soul Suspect, The Wolf Among Us</w:t>
      </w:r>
      <w:r w:rsidR="00A44CEC">
        <w:rPr>
          <w:rFonts w:ascii="Arial" w:hAnsi="Arial" w:cs="Arial"/>
          <w:sz w:val="24"/>
          <w:szCs w:val="24"/>
          <w:lang w:val="en-US"/>
        </w:rPr>
        <w:t xml:space="preserve">, </w:t>
      </w:r>
      <w:r w:rsidR="00A44CEC" w:rsidRPr="00A44CEC">
        <w:rPr>
          <w:rFonts w:ascii="Arial" w:hAnsi="Arial" w:cs="Arial"/>
          <w:sz w:val="24"/>
          <w:szCs w:val="24"/>
          <w:lang w:val="en-US"/>
        </w:rPr>
        <w:t>The Life and Suffering of Sir Brante</w:t>
      </w:r>
      <w:r w:rsidR="00A44CEC">
        <w:rPr>
          <w:rFonts w:ascii="Arial" w:hAnsi="Arial" w:cs="Arial"/>
          <w:sz w:val="24"/>
          <w:szCs w:val="24"/>
          <w:lang w:val="en-US"/>
        </w:rPr>
        <w:t>.</w:t>
      </w:r>
    </w:p>
    <w:p w14:paraId="7414C2E8" w14:textId="77777777" w:rsidR="00E173BE" w:rsidRPr="00E173BE" w:rsidRDefault="00E173BE" w:rsidP="00307AD8">
      <w:pPr>
        <w:spacing w:beforeLines="40" w:before="96" w:afterLines="40" w:after="96"/>
        <w:jc w:val="both"/>
        <w:rPr>
          <w:rFonts w:ascii="Arial" w:hAnsi="Arial" w:cs="Arial"/>
          <w:sz w:val="24"/>
          <w:szCs w:val="24"/>
          <w:lang w:val="en-US"/>
        </w:rPr>
      </w:pPr>
    </w:p>
    <w:p w14:paraId="1F344A63" w14:textId="357C53FC" w:rsidR="00001B09" w:rsidRPr="00614E30" w:rsidRDefault="00001B09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8" w:name="_Toc139921061"/>
      <w:r w:rsidRPr="00614E30">
        <w:rPr>
          <w:rFonts w:ascii="Arial" w:hAnsi="Arial" w:cs="Arial"/>
          <w:b/>
          <w:color w:val="auto"/>
          <w:sz w:val="24"/>
        </w:rPr>
        <w:lastRenderedPageBreak/>
        <w:t>Жанр</w:t>
      </w:r>
      <w:bookmarkEnd w:id="8"/>
    </w:p>
    <w:p w14:paraId="7DAEA9A2" w14:textId="19999398" w:rsidR="006C07A5" w:rsidRPr="002234EF" w:rsidRDefault="002234EF" w:rsidP="006C07A5">
      <w:pPr>
        <w:spacing w:beforeLines="40" w:before="96" w:afterLines="40" w:after="9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Графическая приключенческая игра, Интерактивное кино, Ролевая игра</w:t>
      </w:r>
    </w:p>
    <w:p w14:paraId="1B16598C" w14:textId="22C4BD6A" w:rsidR="00001B09" w:rsidRPr="00614E30" w:rsidRDefault="00001B09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9" w:name="_Toc139921062"/>
      <w:r w:rsidRPr="00614E30">
        <w:rPr>
          <w:rFonts w:ascii="Arial" w:hAnsi="Arial" w:cs="Arial"/>
          <w:b/>
          <w:color w:val="auto"/>
          <w:sz w:val="24"/>
        </w:rPr>
        <w:t>Краткое описание игрового процесса</w:t>
      </w:r>
      <w:bookmarkEnd w:id="9"/>
    </w:p>
    <w:p w14:paraId="70A35F0D" w14:textId="2F667EF8" w:rsidR="006C07A5" w:rsidRPr="00A16A3E" w:rsidRDefault="005D4822" w:rsidP="006C07A5">
      <w:pPr>
        <w:spacing w:beforeLines="40" w:before="96" w:afterLines="40" w:after="9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Игровой процесс представляет из себя игру за 3 персонажей</w:t>
      </w:r>
      <w:r w:rsidR="00D522BD">
        <w:rPr>
          <w:rFonts w:ascii="Arial" w:hAnsi="Arial" w:cs="Arial"/>
          <w:sz w:val="24"/>
          <w:szCs w:val="24"/>
        </w:rPr>
        <w:t xml:space="preserve">: Андрю, Сэм и Кейт. </w:t>
      </w:r>
    </w:p>
    <w:p w14:paraId="7A05D8BA" w14:textId="2BCFDFB4" w:rsidR="008B7EFB" w:rsidRPr="00614E30" w:rsidRDefault="008B7EFB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10" w:name="_Toc139921063"/>
      <w:r w:rsidRPr="00614E30">
        <w:rPr>
          <w:rFonts w:ascii="Arial" w:hAnsi="Arial" w:cs="Arial"/>
          <w:b/>
          <w:color w:val="auto"/>
          <w:sz w:val="24"/>
        </w:rPr>
        <w:t>Схема игрового процесса, включая use кейсы</w:t>
      </w:r>
      <w:bookmarkEnd w:id="10"/>
    </w:p>
    <w:p w14:paraId="60C5BCFA" w14:textId="43B629B5" w:rsidR="006C07A5" w:rsidRPr="00A16A3E" w:rsidRDefault="006C07A5" w:rsidP="006C07A5">
      <w:pPr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636EF231" w14:textId="6BA6D0CF" w:rsidR="00001B09" w:rsidRPr="00614E30" w:rsidRDefault="005645E7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11" w:name="_Toc139921064"/>
      <w:r w:rsidRPr="00614E30">
        <w:rPr>
          <w:rFonts w:ascii="Arial" w:hAnsi="Arial" w:cs="Arial"/>
          <w:b/>
          <w:color w:val="auto"/>
          <w:sz w:val="24"/>
        </w:rPr>
        <w:t>Внешний вид игры, ощущения</w:t>
      </w:r>
      <w:bookmarkEnd w:id="11"/>
    </w:p>
    <w:p w14:paraId="79A58211" w14:textId="53208EAC" w:rsidR="006C07A5" w:rsidRPr="00A16A3E" w:rsidRDefault="004D49F1" w:rsidP="006C07A5">
      <w:pPr>
        <w:spacing w:beforeLines="40" w:before="96" w:afterLines="40" w:after="9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Текст</w:t>
      </w:r>
    </w:p>
    <w:p w14:paraId="1CAFEDA4" w14:textId="6C15260D" w:rsidR="00001B09" w:rsidRPr="00A16A3E" w:rsidRDefault="00001B09" w:rsidP="005F42A4">
      <w:pPr>
        <w:pStyle w:val="Heading1"/>
        <w:numPr>
          <w:ilvl w:val="0"/>
          <w:numId w:val="1"/>
        </w:numPr>
        <w:rPr>
          <w:rFonts w:ascii="Arial" w:hAnsi="Arial" w:cs="Arial"/>
          <w:b/>
          <w:color w:val="auto"/>
          <w:sz w:val="28"/>
        </w:rPr>
      </w:pPr>
      <w:bookmarkStart w:id="12" w:name="_Toc139921065"/>
      <w:r w:rsidRPr="00A16A3E">
        <w:rPr>
          <w:rFonts w:ascii="Arial" w:hAnsi="Arial" w:cs="Arial"/>
          <w:b/>
          <w:color w:val="auto"/>
          <w:sz w:val="28"/>
        </w:rPr>
        <w:t>Геймплей:</w:t>
      </w:r>
      <w:bookmarkEnd w:id="12"/>
    </w:p>
    <w:p w14:paraId="14625C67" w14:textId="69736951" w:rsidR="00001B09" w:rsidRPr="00614E30" w:rsidRDefault="00001B09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13" w:name="_Toc139921066"/>
      <w:r w:rsidRPr="00614E30">
        <w:rPr>
          <w:rFonts w:ascii="Arial" w:hAnsi="Arial" w:cs="Arial"/>
          <w:b/>
          <w:color w:val="auto"/>
          <w:sz w:val="24"/>
        </w:rPr>
        <w:t>Цели</w:t>
      </w:r>
      <w:r w:rsidR="00311770" w:rsidRPr="00614E30">
        <w:rPr>
          <w:rFonts w:ascii="Arial" w:hAnsi="Arial" w:cs="Arial"/>
          <w:b/>
          <w:color w:val="auto"/>
          <w:sz w:val="24"/>
        </w:rPr>
        <w:t xml:space="preserve"> (как игровой процесс будет мотивировать игрока продвигаться по игре?)</w:t>
      </w:r>
      <w:bookmarkEnd w:id="13"/>
    </w:p>
    <w:p w14:paraId="1E80C095" w14:textId="692C0F00" w:rsidR="006C07A5" w:rsidRPr="00A16A3E" w:rsidRDefault="006C07A5" w:rsidP="006C07A5">
      <w:pPr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3F413729" w14:textId="463CD9D0" w:rsidR="00001B09" w:rsidRPr="00614E30" w:rsidRDefault="00001B09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14" w:name="_Toc139921067"/>
      <w:r w:rsidRPr="00614E30">
        <w:rPr>
          <w:rFonts w:ascii="Arial" w:hAnsi="Arial" w:cs="Arial"/>
          <w:b/>
          <w:color w:val="auto"/>
          <w:sz w:val="24"/>
        </w:rPr>
        <w:t>Ход игры</w:t>
      </w:r>
      <w:bookmarkEnd w:id="14"/>
    </w:p>
    <w:p w14:paraId="2B531C8B" w14:textId="60B2F110" w:rsidR="006C07A5" w:rsidRPr="00A16A3E" w:rsidRDefault="006C07A5" w:rsidP="006C07A5">
      <w:pPr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02559DA4" w14:textId="2E7AC7FB" w:rsidR="00001B09" w:rsidRPr="00614E30" w:rsidRDefault="00001B09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15" w:name="_Toc139921068"/>
      <w:r w:rsidRPr="00614E30">
        <w:rPr>
          <w:rFonts w:ascii="Arial" w:hAnsi="Arial" w:cs="Arial"/>
          <w:b/>
          <w:color w:val="auto"/>
          <w:sz w:val="24"/>
        </w:rPr>
        <w:t>Как протекает игра для игрока</w:t>
      </w:r>
      <w:r w:rsidR="008B64FE" w:rsidRPr="00614E30">
        <w:rPr>
          <w:rFonts w:ascii="Arial" w:hAnsi="Arial" w:cs="Arial"/>
          <w:b/>
          <w:color w:val="auto"/>
          <w:sz w:val="24"/>
        </w:rPr>
        <w:t xml:space="preserve"> (влияние различных сценариев, целей)</w:t>
      </w:r>
      <w:r w:rsidRPr="00614E30">
        <w:rPr>
          <w:rFonts w:ascii="Arial" w:hAnsi="Arial" w:cs="Arial"/>
          <w:b/>
          <w:color w:val="auto"/>
          <w:sz w:val="24"/>
        </w:rPr>
        <w:t>?</w:t>
      </w:r>
      <w:bookmarkEnd w:id="15"/>
    </w:p>
    <w:p w14:paraId="3756A69A" w14:textId="4D0026A3" w:rsidR="006C07A5" w:rsidRPr="00A16A3E" w:rsidRDefault="006C07A5" w:rsidP="006C07A5">
      <w:pPr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3CDFAD59" w14:textId="36D96A14" w:rsidR="006C07A5" w:rsidRPr="00614E30" w:rsidRDefault="00001B09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16" w:name="_Toc139921069"/>
      <w:r w:rsidRPr="00614E30">
        <w:rPr>
          <w:rFonts w:ascii="Arial" w:hAnsi="Arial" w:cs="Arial"/>
          <w:b/>
          <w:color w:val="auto"/>
          <w:sz w:val="24"/>
        </w:rPr>
        <w:t xml:space="preserve">Миссии и </w:t>
      </w:r>
      <w:r w:rsidR="005645E7" w:rsidRPr="00614E30">
        <w:rPr>
          <w:rFonts w:ascii="Arial" w:hAnsi="Arial" w:cs="Arial"/>
          <w:b/>
          <w:color w:val="auto"/>
          <w:sz w:val="24"/>
        </w:rPr>
        <w:t xml:space="preserve">структура </w:t>
      </w:r>
      <w:r w:rsidRPr="00614E30">
        <w:rPr>
          <w:rFonts w:ascii="Arial" w:hAnsi="Arial" w:cs="Arial"/>
          <w:b/>
          <w:color w:val="auto"/>
          <w:sz w:val="24"/>
        </w:rPr>
        <w:t>задач</w:t>
      </w:r>
      <w:bookmarkEnd w:id="16"/>
    </w:p>
    <w:p w14:paraId="6CD4C5AA" w14:textId="4DC75197" w:rsidR="006C07A5" w:rsidRPr="00A16A3E" w:rsidRDefault="006C07A5" w:rsidP="006C07A5">
      <w:pPr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789E6498" w14:textId="2F2D0A78" w:rsidR="00001B09" w:rsidRPr="00614E30" w:rsidRDefault="00001B09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17" w:name="_Toc139921070"/>
      <w:r w:rsidRPr="00614E30">
        <w:rPr>
          <w:rFonts w:ascii="Arial" w:hAnsi="Arial" w:cs="Arial"/>
          <w:b/>
          <w:color w:val="auto"/>
          <w:sz w:val="24"/>
        </w:rPr>
        <w:t>Головоломки</w:t>
      </w:r>
      <w:bookmarkEnd w:id="17"/>
    </w:p>
    <w:p w14:paraId="6DF75C88" w14:textId="108C2A08" w:rsidR="006C07A5" w:rsidRPr="00A16A3E" w:rsidRDefault="006C07A5" w:rsidP="006C07A5">
      <w:pPr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2C534DE4" w14:textId="77777777" w:rsidR="00001B09" w:rsidRPr="00A16A3E" w:rsidRDefault="00001B09" w:rsidP="005F42A4">
      <w:pPr>
        <w:pStyle w:val="Heading1"/>
        <w:numPr>
          <w:ilvl w:val="0"/>
          <w:numId w:val="1"/>
        </w:numPr>
        <w:rPr>
          <w:rFonts w:ascii="Arial" w:hAnsi="Arial" w:cs="Arial"/>
          <w:b/>
          <w:color w:val="auto"/>
          <w:sz w:val="28"/>
        </w:rPr>
      </w:pPr>
      <w:bookmarkStart w:id="18" w:name="_Toc139921071"/>
      <w:r w:rsidRPr="00A16A3E">
        <w:rPr>
          <w:rFonts w:ascii="Arial" w:hAnsi="Arial" w:cs="Arial"/>
          <w:b/>
          <w:color w:val="auto"/>
          <w:sz w:val="28"/>
        </w:rPr>
        <w:t>Механика:</w:t>
      </w:r>
      <w:bookmarkEnd w:id="18"/>
    </w:p>
    <w:p w14:paraId="4B94DB1F" w14:textId="6BED683B" w:rsidR="00BF14D7" w:rsidRPr="00614E30" w:rsidRDefault="00BF14D7" w:rsidP="00896B57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</w:rPr>
      </w:pPr>
      <w:bookmarkStart w:id="19" w:name="_Toc139921072"/>
      <w:r w:rsidRPr="00896B57">
        <w:rPr>
          <w:rFonts w:ascii="Arial" w:hAnsi="Arial" w:cs="Arial"/>
          <w:b/>
          <w:color w:val="auto"/>
          <w:sz w:val="24"/>
        </w:rPr>
        <w:t>Фичи</w:t>
      </w:r>
      <w:bookmarkEnd w:id="19"/>
    </w:p>
    <w:p w14:paraId="79589B47" w14:textId="613A1953" w:rsidR="00BF14D7" w:rsidRDefault="00BF14D7" w:rsidP="00BF14D7">
      <w:pPr>
        <w:tabs>
          <w:tab w:val="left" w:pos="993"/>
        </w:tabs>
        <w:spacing w:beforeLines="40" w:before="96" w:afterLines="40" w:after="9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В игре должны быть реализованы следующие механики: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3960"/>
        <w:gridCol w:w="4760"/>
      </w:tblGrid>
      <w:tr w:rsidR="00746C70" w14:paraId="0D15FF52" w14:textId="77777777" w:rsidTr="00617A84">
        <w:trPr>
          <w:cantSplit/>
          <w:tblHeader/>
        </w:trPr>
        <w:tc>
          <w:tcPr>
            <w:tcW w:w="625" w:type="dxa"/>
            <w:shd w:val="clear" w:color="auto" w:fill="DBDBDB" w:themeFill="accent3" w:themeFillTint="66"/>
            <w:vAlign w:val="center"/>
          </w:tcPr>
          <w:p w14:paraId="00BDAFE5" w14:textId="7119615B" w:rsidR="00746C70" w:rsidRDefault="00746C70" w:rsidP="00746C70">
            <w:pPr>
              <w:tabs>
                <w:tab w:val="left" w:pos="993"/>
              </w:tabs>
              <w:spacing w:beforeLines="40" w:before="96" w:afterLines="40" w:after="96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№</w:t>
            </w:r>
          </w:p>
        </w:tc>
        <w:tc>
          <w:tcPr>
            <w:tcW w:w="3960" w:type="dxa"/>
            <w:shd w:val="clear" w:color="auto" w:fill="DBDBDB" w:themeFill="accent3" w:themeFillTint="66"/>
            <w:vAlign w:val="center"/>
          </w:tcPr>
          <w:p w14:paraId="08118563" w14:textId="39899E24" w:rsidR="00746C70" w:rsidRDefault="00746C70" w:rsidP="00746C70">
            <w:pPr>
              <w:tabs>
                <w:tab w:val="left" w:pos="993"/>
              </w:tabs>
              <w:spacing w:beforeLines="40" w:before="96" w:afterLines="40" w:after="96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Наименование</w:t>
            </w:r>
          </w:p>
        </w:tc>
        <w:tc>
          <w:tcPr>
            <w:tcW w:w="4760" w:type="dxa"/>
            <w:shd w:val="clear" w:color="auto" w:fill="DBDBDB" w:themeFill="accent3" w:themeFillTint="66"/>
            <w:vAlign w:val="center"/>
          </w:tcPr>
          <w:p w14:paraId="2336EC5A" w14:textId="623C7124" w:rsidR="00746C70" w:rsidRDefault="00746C70" w:rsidP="00746C70">
            <w:pPr>
              <w:tabs>
                <w:tab w:val="left" w:pos="993"/>
              </w:tabs>
              <w:spacing w:beforeLines="40" w:before="96" w:afterLines="40" w:after="96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Описание игровой механики</w:t>
            </w:r>
          </w:p>
        </w:tc>
      </w:tr>
      <w:tr w:rsidR="00746C70" w14:paraId="7A46C56F" w14:textId="77777777" w:rsidTr="00857669">
        <w:trPr>
          <w:cantSplit/>
        </w:trPr>
        <w:tc>
          <w:tcPr>
            <w:tcW w:w="625" w:type="dxa"/>
            <w:vAlign w:val="center"/>
          </w:tcPr>
          <w:p w14:paraId="1FF0949E" w14:textId="4C527F40" w:rsidR="00746C70" w:rsidRPr="00746C70" w:rsidRDefault="00746C70" w:rsidP="00746C70">
            <w:pPr>
              <w:pStyle w:val="ListParagraph"/>
              <w:numPr>
                <w:ilvl w:val="0"/>
                <w:numId w:val="6"/>
              </w:num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60" w:type="dxa"/>
            <w:vAlign w:val="center"/>
          </w:tcPr>
          <w:p w14:paraId="6B82267C" w14:textId="7ACE34D4" w:rsidR="00746C70" w:rsidRPr="00596416" w:rsidRDefault="00495009" w:rsidP="00BF14D7">
            <w:p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Characters </w:t>
            </w:r>
            <w:r w:rsidR="00857669">
              <w:rPr>
                <w:rFonts w:ascii="Arial" w:hAnsi="Arial" w:cs="Arial"/>
                <w:sz w:val="24"/>
                <w:szCs w:val="24"/>
                <w:lang w:val="en-US"/>
              </w:rPr>
              <w:t>R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elationship</w:t>
            </w:r>
            <w:r w:rsidR="00596416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760" w:type="dxa"/>
            <w:vAlign w:val="center"/>
          </w:tcPr>
          <w:p w14:paraId="7B0B4443" w14:textId="2F1F63CE" w:rsidR="00746C70" w:rsidRDefault="00495009" w:rsidP="00BF14D7">
            <w:p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Механика взаимоотношений персонажей</w:t>
            </w:r>
          </w:p>
        </w:tc>
      </w:tr>
      <w:tr w:rsidR="00746C70" w14:paraId="58D1BC31" w14:textId="77777777" w:rsidTr="00857669">
        <w:trPr>
          <w:cantSplit/>
        </w:trPr>
        <w:tc>
          <w:tcPr>
            <w:tcW w:w="625" w:type="dxa"/>
            <w:vAlign w:val="center"/>
          </w:tcPr>
          <w:p w14:paraId="7A21C980" w14:textId="77777777" w:rsidR="00746C70" w:rsidRPr="00746C70" w:rsidRDefault="00746C70" w:rsidP="00746C70">
            <w:pPr>
              <w:pStyle w:val="ListParagraph"/>
              <w:numPr>
                <w:ilvl w:val="0"/>
                <w:numId w:val="6"/>
              </w:num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60" w:type="dxa"/>
            <w:vAlign w:val="center"/>
          </w:tcPr>
          <w:p w14:paraId="7D3C3B1E" w14:textId="108D88BB" w:rsidR="00746C70" w:rsidRPr="00495009" w:rsidRDefault="00495009" w:rsidP="00BF14D7">
            <w:p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Characters </w:t>
            </w:r>
            <w:r w:rsidR="00857669">
              <w:rPr>
                <w:rFonts w:ascii="Arial" w:hAnsi="Arial" w:cs="Arial"/>
                <w:sz w:val="24"/>
                <w:szCs w:val="24"/>
                <w:lang w:val="en-US"/>
              </w:rPr>
              <w:t>L</w:t>
            </w:r>
            <w:r w:rsidRPr="00495009">
              <w:rPr>
                <w:rFonts w:ascii="Arial" w:hAnsi="Arial" w:cs="Arial"/>
                <w:sz w:val="24"/>
                <w:szCs w:val="24"/>
                <w:lang w:val="en-US"/>
              </w:rPr>
              <w:t>eveling</w:t>
            </w:r>
          </w:p>
        </w:tc>
        <w:tc>
          <w:tcPr>
            <w:tcW w:w="4760" w:type="dxa"/>
            <w:vAlign w:val="center"/>
          </w:tcPr>
          <w:p w14:paraId="0AB4E56A" w14:textId="6E9598D5" w:rsidR="00746C70" w:rsidRDefault="00495009" w:rsidP="00BF14D7">
            <w:p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Механика </w:t>
            </w:r>
            <w:r w:rsidR="00CC4F82">
              <w:rPr>
                <w:rFonts w:ascii="Arial" w:hAnsi="Arial" w:cs="Arial"/>
                <w:sz w:val="24"/>
                <w:szCs w:val="24"/>
              </w:rPr>
              <w:t xml:space="preserve">прокачки </w:t>
            </w:r>
            <w:r>
              <w:rPr>
                <w:rFonts w:ascii="Arial" w:hAnsi="Arial" w:cs="Arial"/>
                <w:sz w:val="24"/>
                <w:szCs w:val="24"/>
              </w:rPr>
              <w:t>персонаж</w:t>
            </w:r>
            <w:r w:rsidR="00993D79">
              <w:rPr>
                <w:rFonts w:ascii="Arial" w:hAnsi="Arial" w:cs="Arial"/>
                <w:sz w:val="24"/>
                <w:szCs w:val="24"/>
              </w:rPr>
              <w:t>ей</w:t>
            </w:r>
          </w:p>
        </w:tc>
      </w:tr>
      <w:tr w:rsidR="00746C70" w14:paraId="36B3E2F2" w14:textId="77777777" w:rsidTr="00857669">
        <w:trPr>
          <w:cantSplit/>
        </w:trPr>
        <w:tc>
          <w:tcPr>
            <w:tcW w:w="625" w:type="dxa"/>
            <w:vAlign w:val="center"/>
          </w:tcPr>
          <w:p w14:paraId="7957EE2C" w14:textId="77777777" w:rsidR="00746C70" w:rsidRPr="00746C70" w:rsidRDefault="00746C70" w:rsidP="00746C70">
            <w:pPr>
              <w:pStyle w:val="ListParagraph"/>
              <w:numPr>
                <w:ilvl w:val="0"/>
                <w:numId w:val="6"/>
              </w:num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60" w:type="dxa"/>
            <w:vAlign w:val="center"/>
          </w:tcPr>
          <w:p w14:paraId="3D58FD7A" w14:textId="4A229925" w:rsidR="00746C70" w:rsidRPr="00842C2A" w:rsidRDefault="00842C2A" w:rsidP="00BF14D7">
            <w:p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Simple </w:t>
            </w:r>
            <w:r w:rsidR="00857669">
              <w:rPr>
                <w:rFonts w:ascii="Arial" w:hAnsi="Arial" w:cs="Arial"/>
                <w:sz w:val="24"/>
                <w:szCs w:val="24"/>
                <w:lang w:val="en-US"/>
              </w:rPr>
              <w:t>D</w:t>
            </w:r>
            <w:r w:rsidRPr="00842C2A">
              <w:rPr>
                <w:rFonts w:ascii="Arial" w:hAnsi="Arial" w:cs="Arial"/>
                <w:sz w:val="24"/>
                <w:szCs w:val="24"/>
                <w:lang w:val="en-US"/>
              </w:rPr>
              <w:t>ialogues</w:t>
            </w:r>
          </w:p>
        </w:tc>
        <w:tc>
          <w:tcPr>
            <w:tcW w:w="4760" w:type="dxa"/>
            <w:vAlign w:val="center"/>
          </w:tcPr>
          <w:p w14:paraId="1A0115F4" w14:textId="2EF116F6" w:rsidR="00746C70" w:rsidRPr="00842C2A" w:rsidRDefault="00842C2A" w:rsidP="00BF14D7">
            <w:p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Механика обычных диалогов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</w:p>
        </w:tc>
      </w:tr>
      <w:tr w:rsidR="00842C2A" w14:paraId="16BA206A" w14:textId="77777777" w:rsidTr="00857669">
        <w:trPr>
          <w:cantSplit/>
        </w:trPr>
        <w:tc>
          <w:tcPr>
            <w:tcW w:w="625" w:type="dxa"/>
            <w:vAlign w:val="center"/>
          </w:tcPr>
          <w:p w14:paraId="08DAA8CE" w14:textId="77777777" w:rsidR="00842C2A" w:rsidRPr="00746C70" w:rsidRDefault="00842C2A" w:rsidP="00746C70">
            <w:pPr>
              <w:pStyle w:val="ListParagraph"/>
              <w:numPr>
                <w:ilvl w:val="0"/>
                <w:numId w:val="6"/>
              </w:num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60" w:type="dxa"/>
            <w:vAlign w:val="center"/>
          </w:tcPr>
          <w:p w14:paraId="478AA626" w14:textId="02367A59" w:rsidR="00842C2A" w:rsidRDefault="00842C2A" w:rsidP="00BF14D7">
            <w:p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42C2A">
              <w:rPr>
                <w:rFonts w:ascii="Arial" w:hAnsi="Arial" w:cs="Arial"/>
                <w:sz w:val="24"/>
                <w:szCs w:val="24"/>
                <w:lang w:val="en-US"/>
              </w:rPr>
              <w:t xml:space="preserve">Difficult </w:t>
            </w:r>
            <w:r w:rsidR="00857669">
              <w:rPr>
                <w:rFonts w:ascii="Arial" w:hAnsi="Arial" w:cs="Arial"/>
                <w:sz w:val="24"/>
                <w:szCs w:val="24"/>
                <w:lang w:val="en-US"/>
              </w:rPr>
              <w:t>D</w:t>
            </w:r>
            <w:r w:rsidRPr="00842C2A">
              <w:rPr>
                <w:rFonts w:ascii="Arial" w:hAnsi="Arial" w:cs="Arial"/>
                <w:sz w:val="24"/>
                <w:szCs w:val="24"/>
                <w:lang w:val="en-US"/>
              </w:rPr>
              <w:t>ialogues</w:t>
            </w:r>
          </w:p>
        </w:tc>
        <w:tc>
          <w:tcPr>
            <w:tcW w:w="4760" w:type="dxa"/>
            <w:vAlign w:val="center"/>
          </w:tcPr>
          <w:p w14:paraId="2D14EC4D" w14:textId="7527549A" w:rsidR="00842C2A" w:rsidRDefault="00842C2A" w:rsidP="00BF14D7">
            <w:p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Механика диалогов в зависимости от взаимоотношений персонажей</w:t>
            </w:r>
            <w:r w:rsidR="00BC7E08">
              <w:rPr>
                <w:rFonts w:ascii="Arial" w:hAnsi="Arial" w:cs="Arial"/>
                <w:sz w:val="24"/>
                <w:szCs w:val="24"/>
              </w:rPr>
              <w:t xml:space="preserve">, </w:t>
            </w:r>
            <w:r>
              <w:rPr>
                <w:rFonts w:ascii="Arial" w:hAnsi="Arial" w:cs="Arial"/>
                <w:sz w:val="24"/>
                <w:szCs w:val="24"/>
              </w:rPr>
              <w:t>прокачки</w:t>
            </w:r>
            <w:r w:rsidR="00BC7E08">
              <w:rPr>
                <w:rFonts w:ascii="Arial" w:hAnsi="Arial" w:cs="Arial"/>
                <w:sz w:val="24"/>
                <w:szCs w:val="24"/>
              </w:rPr>
              <w:t xml:space="preserve"> и наличия предметов в интвентаре</w:t>
            </w:r>
          </w:p>
        </w:tc>
      </w:tr>
      <w:tr w:rsidR="00842C2A" w14:paraId="31F93751" w14:textId="77777777" w:rsidTr="00857669">
        <w:trPr>
          <w:cantSplit/>
        </w:trPr>
        <w:tc>
          <w:tcPr>
            <w:tcW w:w="625" w:type="dxa"/>
            <w:vAlign w:val="center"/>
          </w:tcPr>
          <w:p w14:paraId="39ABE5BF" w14:textId="77777777" w:rsidR="00842C2A" w:rsidRPr="00746C70" w:rsidRDefault="00842C2A" w:rsidP="00746C70">
            <w:pPr>
              <w:pStyle w:val="ListParagraph"/>
              <w:numPr>
                <w:ilvl w:val="0"/>
                <w:numId w:val="6"/>
              </w:num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60" w:type="dxa"/>
            <w:vAlign w:val="center"/>
          </w:tcPr>
          <w:p w14:paraId="1299A163" w14:textId="39B92E7D" w:rsidR="00842C2A" w:rsidRPr="00842C2A" w:rsidRDefault="00842C2A" w:rsidP="00BF14D7">
            <w:p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Special </w:t>
            </w:r>
            <w:r w:rsidR="00857669">
              <w:rPr>
                <w:rFonts w:ascii="Arial" w:hAnsi="Arial" w:cs="Arial"/>
                <w:sz w:val="24"/>
                <w:szCs w:val="24"/>
                <w:lang w:val="en-US"/>
              </w:rPr>
              <w:t>D</w:t>
            </w:r>
            <w:r w:rsidRPr="00842C2A">
              <w:rPr>
                <w:rFonts w:ascii="Arial" w:hAnsi="Arial" w:cs="Arial"/>
                <w:sz w:val="24"/>
                <w:szCs w:val="24"/>
                <w:lang w:val="en-US"/>
              </w:rPr>
              <w:t>ialogues</w:t>
            </w:r>
          </w:p>
        </w:tc>
        <w:tc>
          <w:tcPr>
            <w:tcW w:w="4760" w:type="dxa"/>
            <w:vAlign w:val="center"/>
          </w:tcPr>
          <w:p w14:paraId="2AD11401" w14:textId="5EDBA993" w:rsidR="00842C2A" w:rsidRDefault="00842C2A" w:rsidP="00BF14D7">
            <w:p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Механика диалогов после перемотки времени назад</w:t>
            </w:r>
          </w:p>
        </w:tc>
      </w:tr>
      <w:tr w:rsidR="00746C70" w14:paraId="20878056" w14:textId="77777777" w:rsidTr="00857669">
        <w:trPr>
          <w:cantSplit/>
        </w:trPr>
        <w:tc>
          <w:tcPr>
            <w:tcW w:w="625" w:type="dxa"/>
            <w:vAlign w:val="center"/>
          </w:tcPr>
          <w:p w14:paraId="36A283F8" w14:textId="77777777" w:rsidR="00746C70" w:rsidRPr="00746C70" w:rsidRDefault="00746C70" w:rsidP="00746C70">
            <w:pPr>
              <w:pStyle w:val="ListParagraph"/>
              <w:numPr>
                <w:ilvl w:val="0"/>
                <w:numId w:val="6"/>
              </w:num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60" w:type="dxa"/>
            <w:vAlign w:val="center"/>
          </w:tcPr>
          <w:p w14:paraId="13AD8E0C" w14:textId="18361FB5" w:rsidR="00746C70" w:rsidRDefault="00746C70" w:rsidP="00BF14D7">
            <w:p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  <w:r w:rsidRPr="00BF14D7">
              <w:rPr>
                <w:rFonts w:ascii="Arial" w:hAnsi="Arial" w:cs="Arial"/>
                <w:sz w:val="24"/>
                <w:szCs w:val="24"/>
              </w:rPr>
              <w:t>Quick Time Event</w:t>
            </w:r>
          </w:p>
        </w:tc>
        <w:tc>
          <w:tcPr>
            <w:tcW w:w="4760" w:type="dxa"/>
            <w:vAlign w:val="center"/>
          </w:tcPr>
          <w:p w14:paraId="042F2ABE" w14:textId="2565E0A1" w:rsidR="00746C70" w:rsidRDefault="00596416" w:rsidP="00BF14D7">
            <w:p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Механика </w:t>
            </w:r>
            <w:r w:rsidR="002F2F5F">
              <w:rPr>
                <w:rFonts w:ascii="Arial" w:hAnsi="Arial" w:cs="Arial"/>
                <w:sz w:val="24"/>
                <w:szCs w:val="24"/>
              </w:rPr>
              <w:t>нажати</w:t>
            </w:r>
            <w:r w:rsidR="0038210F">
              <w:rPr>
                <w:rFonts w:ascii="Arial" w:hAnsi="Arial" w:cs="Arial"/>
                <w:sz w:val="24"/>
                <w:szCs w:val="24"/>
              </w:rPr>
              <w:t>я</w:t>
            </w:r>
            <w:r w:rsidR="002F2F5F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22113">
              <w:rPr>
                <w:rFonts w:ascii="Arial" w:hAnsi="Arial" w:cs="Arial"/>
                <w:sz w:val="24"/>
                <w:szCs w:val="24"/>
              </w:rPr>
              <w:t xml:space="preserve">кнопок в </w:t>
            </w:r>
            <w:r>
              <w:rPr>
                <w:rFonts w:ascii="Arial" w:hAnsi="Arial" w:cs="Arial"/>
                <w:sz w:val="24"/>
                <w:szCs w:val="24"/>
              </w:rPr>
              <w:t>кат</w:t>
            </w:r>
            <w:r w:rsidR="00622113">
              <w:rPr>
                <w:rFonts w:ascii="Arial" w:hAnsi="Arial" w:cs="Arial"/>
                <w:sz w:val="24"/>
                <w:szCs w:val="24"/>
              </w:rPr>
              <w:t>сценах</w:t>
            </w:r>
            <w:r>
              <w:rPr>
                <w:rFonts w:ascii="Arial" w:hAnsi="Arial" w:cs="Arial"/>
                <w:sz w:val="24"/>
                <w:szCs w:val="24"/>
              </w:rPr>
              <w:t>, которая влияет на итог катсцены</w:t>
            </w:r>
          </w:p>
        </w:tc>
      </w:tr>
      <w:tr w:rsidR="00746C70" w14:paraId="46FEEB7F" w14:textId="77777777" w:rsidTr="00857669">
        <w:trPr>
          <w:cantSplit/>
        </w:trPr>
        <w:tc>
          <w:tcPr>
            <w:tcW w:w="625" w:type="dxa"/>
            <w:vAlign w:val="center"/>
          </w:tcPr>
          <w:p w14:paraId="65E33F04" w14:textId="77777777" w:rsidR="00746C70" w:rsidRPr="00746C70" w:rsidRDefault="00746C70" w:rsidP="00746C70">
            <w:pPr>
              <w:pStyle w:val="ListParagraph"/>
              <w:numPr>
                <w:ilvl w:val="0"/>
                <w:numId w:val="6"/>
              </w:num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60" w:type="dxa"/>
            <w:vAlign w:val="center"/>
          </w:tcPr>
          <w:p w14:paraId="59F57550" w14:textId="60D06645" w:rsidR="00746C70" w:rsidRPr="00BC7E08" w:rsidRDefault="00BC7E08" w:rsidP="00BF14D7">
            <w:p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Loot </w:t>
            </w:r>
            <w:r w:rsidR="00857669">
              <w:rPr>
                <w:rFonts w:ascii="Arial" w:hAnsi="Arial" w:cs="Arial"/>
                <w:sz w:val="24"/>
                <w:szCs w:val="24"/>
                <w:lang w:val="en-US"/>
              </w:rPr>
              <w:t>M</w:t>
            </w:r>
            <w:r w:rsidR="00D06E40">
              <w:rPr>
                <w:rFonts w:ascii="Arial" w:hAnsi="Arial" w:cs="Arial"/>
                <w:sz w:val="24"/>
                <w:szCs w:val="24"/>
                <w:lang w:val="en-US"/>
              </w:rPr>
              <w:t>echanic</w:t>
            </w:r>
            <w:r w:rsidR="00857669">
              <w:rPr>
                <w:rFonts w:ascii="Arial" w:hAnsi="Arial" w:cs="Arial"/>
                <w:sz w:val="24"/>
                <w:szCs w:val="24"/>
                <w:lang w:val="en-US"/>
              </w:rPr>
              <w:t>s</w:t>
            </w:r>
          </w:p>
        </w:tc>
        <w:tc>
          <w:tcPr>
            <w:tcW w:w="4760" w:type="dxa"/>
            <w:vAlign w:val="center"/>
          </w:tcPr>
          <w:p w14:paraId="38A25761" w14:textId="3FDFBA8F" w:rsidR="00746C70" w:rsidRPr="00596416" w:rsidRDefault="00596416" w:rsidP="00BF14D7">
            <w:p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Механика</w:t>
            </w:r>
            <w:r w:rsidR="00BC7E08">
              <w:rPr>
                <w:rFonts w:ascii="Arial" w:hAnsi="Arial" w:cs="Arial"/>
                <w:sz w:val="24"/>
                <w:szCs w:val="24"/>
              </w:rPr>
              <w:t xml:space="preserve"> подбора предметов</w:t>
            </w:r>
            <w:r w:rsidR="00EC65B0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BC7E08">
              <w:rPr>
                <w:rFonts w:ascii="Arial" w:hAnsi="Arial" w:cs="Arial"/>
                <w:sz w:val="24"/>
                <w:szCs w:val="24"/>
              </w:rPr>
              <w:t>их ношения в инвентаре ГГ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C65B0">
              <w:rPr>
                <w:rFonts w:ascii="Arial" w:hAnsi="Arial" w:cs="Arial"/>
                <w:sz w:val="24"/>
                <w:szCs w:val="24"/>
              </w:rPr>
              <w:t>и использования</w:t>
            </w:r>
          </w:p>
        </w:tc>
      </w:tr>
      <w:tr w:rsidR="00C13C3D" w14:paraId="118CFC34" w14:textId="77777777" w:rsidTr="00857669">
        <w:trPr>
          <w:cantSplit/>
        </w:trPr>
        <w:tc>
          <w:tcPr>
            <w:tcW w:w="625" w:type="dxa"/>
            <w:vAlign w:val="center"/>
          </w:tcPr>
          <w:p w14:paraId="216EDC2D" w14:textId="77777777" w:rsidR="00C13C3D" w:rsidRPr="00746C70" w:rsidRDefault="00C13C3D" w:rsidP="00746C70">
            <w:pPr>
              <w:pStyle w:val="ListParagraph"/>
              <w:numPr>
                <w:ilvl w:val="0"/>
                <w:numId w:val="6"/>
              </w:num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60" w:type="dxa"/>
            <w:vAlign w:val="center"/>
          </w:tcPr>
          <w:p w14:paraId="3501622C" w14:textId="76E4AFB7" w:rsidR="00C13C3D" w:rsidRPr="00495009" w:rsidRDefault="00495009" w:rsidP="00BF14D7">
            <w:p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  <w:r w:rsidRPr="00495009">
              <w:rPr>
                <w:rFonts w:ascii="Arial" w:hAnsi="Arial" w:cs="Arial"/>
                <w:sz w:val="24"/>
                <w:szCs w:val="24"/>
              </w:rPr>
              <w:t xml:space="preserve">Turn </w:t>
            </w:r>
            <w:r w:rsidR="00857669">
              <w:rPr>
                <w:rFonts w:ascii="Arial" w:hAnsi="Arial" w:cs="Arial"/>
                <w:sz w:val="24"/>
                <w:szCs w:val="24"/>
                <w:lang w:val="en-US"/>
              </w:rPr>
              <w:t>B</w:t>
            </w:r>
            <w:r w:rsidRPr="00495009">
              <w:rPr>
                <w:rFonts w:ascii="Arial" w:hAnsi="Arial" w:cs="Arial"/>
                <w:sz w:val="24"/>
                <w:szCs w:val="24"/>
              </w:rPr>
              <w:t xml:space="preserve">ack </w:t>
            </w:r>
            <w:r w:rsidR="00857669">
              <w:rPr>
                <w:rFonts w:ascii="Arial" w:hAnsi="Arial" w:cs="Arial"/>
                <w:sz w:val="24"/>
                <w:szCs w:val="24"/>
                <w:lang w:val="en-US"/>
              </w:rPr>
              <w:t>T</w:t>
            </w:r>
            <w:r w:rsidRPr="00495009">
              <w:rPr>
                <w:rFonts w:ascii="Arial" w:hAnsi="Arial" w:cs="Arial"/>
                <w:sz w:val="24"/>
                <w:szCs w:val="24"/>
              </w:rPr>
              <w:t>ime</w:t>
            </w:r>
          </w:p>
        </w:tc>
        <w:tc>
          <w:tcPr>
            <w:tcW w:w="4760" w:type="dxa"/>
            <w:vAlign w:val="center"/>
          </w:tcPr>
          <w:p w14:paraId="111FF1D4" w14:textId="78F9B69F" w:rsidR="00C13C3D" w:rsidRDefault="009529E9" w:rsidP="00BF14D7">
            <w:p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Механика отката времени назад </w:t>
            </w:r>
            <w:r w:rsidR="00495009" w:rsidRPr="00495009">
              <w:rPr>
                <w:rFonts w:ascii="Arial" w:hAnsi="Arial" w:cs="Arial"/>
                <w:sz w:val="24"/>
                <w:szCs w:val="24"/>
              </w:rPr>
              <w:t>на короткий промежуток времени</w:t>
            </w:r>
          </w:p>
        </w:tc>
      </w:tr>
      <w:tr w:rsidR="005C2C46" w14:paraId="3A8EC35B" w14:textId="77777777" w:rsidTr="00857669">
        <w:trPr>
          <w:cantSplit/>
        </w:trPr>
        <w:tc>
          <w:tcPr>
            <w:tcW w:w="625" w:type="dxa"/>
            <w:vAlign w:val="center"/>
          </w:tcPr>
          <w:p w14:paraId="0E43816C" w14:textId="77777777" w:rsidR="005C2C46" w:rsidRPr="00746C70" w:rsidRDefault="005C2C46" w:rsidP="005C2C46">
            <w:pPr>
              <w:pStyle w:val="ListParagraph"/>
              <w:numPr>
                <w:ilvl w:val="0"/>
                <w:numId w:val="6"/>
              </w:num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60" w:type="dxa"/>
            <w:vAlign w:val="center"/>
          </w:tcPr>
          <w:p w14:paraId="4EC8CA46" w14:textId="70A04C24" w:rsidR="005C2C46" w:rsidRPr="00495009" w:rsidRDefault="00F23966" w:rsidP="005C2C46">
            <w:p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  <w:r w:rsidRPr="00F23966">
              <w:rPr>
                <w:rFonts w:ascii="Arial" w:hAnsi="Arial" w:cs="Arial"/>
                <w:sz w:val="24"/>
                <w:szCs w:val="24"/>
              </w:rPr>
              <w:t>Body control</w:t>
            </w:r>
          </w:p>
        </w:tc>
        <w:tc>
          <w:tcPr>
            <w:tcW w:w="4760" w:type="dxa"/>
            <w:vAlign w:val="center"/>
          </w:tcPr>
          <w:p w14:paraId="0804C88F" w14:textId="5EB14372" w:rsidR="005C2C46" w:rsidRDefault="005C2C46" w:rsidP="005C2C46">
            <w:p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Механика призрака по вслелению в тело и управлению чужим телом</w:t>
            </w:r>
          </w:p>
        </w:tc>
      </w:tr>
      <w:tr w:rsidR="005C2C46" w14:paraId="23599F94" w14:textId="77777777" w:rsidTr="00857669">
        <w:trPr>
          <w:cantSplit/>
        </w:trPr>
        <w:tc>
          <w:tcPr>
            <w:tcW w:w="625" w:type="dxa"/>
            <w:vAlign w:val="center"/>
          </w:tcPr>
          <w:p w14:paraId="652D76CC" w14:textId="77777777" w:rsidR="005C2C46" w:rsidRPr="00746C70" w:rsidRDefault="005C2C46" w:rsidP="005C2C46">
            <w:pPr>
              <w:pStyle w:val="ListParagraph"/>
              <w:numPr>
                <w:ilvl w:val="0"/>
                <w:numId w:val="6"/>
              </w:num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60" w:type="dxa"/>
            <w:vAlign w:val="center"/>
          </w:tcPr>
          <w:p w14:paraId="1C334F7F" w14:textId="4E4BDE22" w:rsidR="005C2C46" w:rsidRPr="00495009" w:rsidRDefault="00F23966" w:rsidP="005C2C46">
            <w:p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M</w:t>
            </w:r>
            <w:r w:rsidRPr="00F23966">
              <w:rPr>
                <w:rFonts w:ascii="Arial" w:hAnsi="Arial" w:cs="Arial"/>
                <w:sz w:val="24"/>
                <w:szCs w:val="24"/>
              </w:rPr>
              <w:t xml:space="preserve">ind 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R</w:t>
            </w:r>
            <w:r w:rsidRPr="00F23966">
              <w:rPr>
                <w:rFonts w:ascii="Arial" w:hAnsi="Arial" w:cs="Arial"/>
                <w:sz w:val="24"/>
                <w:szCs w:val="24"/>
              </w:rPr>
              <w:t>eading</w:t>
            </w:r>
          </w:p>
        </w:tc>
        <w:tc>
          <w:tcPr>
            <w:tcW w:w="4760" w:type="dxa"/>
            <w:vAlign w:val="center"/>
          </w:tcPr>
          <w:p w14:paraId="777D7760" w14:textId="5175619A" w:rsidR="005C2C46" w:rsidRDefault="005C2C46" w:rsidP="005C2C46">
            <w:p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Механика чтения чужих эмоций</w:t>
            </w:r>
          </w:p>
        </w:tc>
      </w:tr>
      <w:tr w:rsidR="00C13C3D" w14:paraId="412BA509" w14:textId="77777777" w:rsidTr="00857669">
        <w:trPr>
          <w:cantSplit/>
        </w:trPr>
        <w:tc>
          <w:tcPr>
            <w:tcW w:w="625" w:type="dxa"/>
            <w:vAlign w:val="center"/>
          </w:tcPr>
          <w:p w14:paraId="3A36B539" w14:textId="77777777" w:rsidR="00C13C3D" w:rsidRPr="00746C70" w:rsidRDefault="00C13C3D" w:rsidP="00746C70">
            <w:pPr>
              <w:pStyle w:val="ListParagraph"/>
              <w:numPr>
                <w:ilvl w:val="0"/>
                <w:numId w:val="6"/>
              </w:num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60" w:type="dxa"/>
            <w:vAlign w:val="center"/>
          </w:tcPr>
          <w:p w14:paraId="5FD30EC4" w14:textId="25CB1552" w:rsidR="00C13C3D" w:rsidRPr="00EC21FB" w:rsidRDefault="00EC21FB" w:rsidP="00BF14D7">
            <w:p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Damage </w:t>
            </w:r>
            <w:r w:rsidR="00857669">
              <w:rPr>
                <w:rFonts w:ascii="Arial" w:hAnsi="Arial" w:cs="Arial"/>
                <w:sz w:val="24"/>
                <w:szCs w:val="24"/>
                <w:lang w:val="en-US"/>
              </w:rPr>
              <w:t>M</w:t>
            </w:r>
            <w:r w:rsidR="00E87798">
              <w:rPr>
                <w:rFonts w:ascii="Arial" w:hAnsi="Arial" w:cs="Arial"/>
                <w:sz w:val="24"/>
                <w:szCs w:val="24"/>
                <w:lang w:val="en-US"/>
              </w:rPr>
              <w:t>echanic</w:t>
            </w:r>
          </w:p>
        </w:tc>
        <w:tc>
          <w:tcPr>
            <w:tcW w:w="4760" w:type="dxa"/>
            <w:vAlign w:val="center"/>
          </w:tcPr>
          <w:p w14:paraId="3EEA64D9" w14:textId="7100F544" w:rsidR="00C13C3D" w:rsidRDefault="0038210F" w:rsidP="00BF14D7">
            <w:p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Механика </w:t>
            </w:r>
            <w:r w:rsidR="00EC21FB">
              <w:rPr>
                <w:rFonts w:ascii="Arial" w:hAnsi="Arial" w:cs="Arial"/>
                <w:sz w:val="24"/>
                <w:szCs w:val="24"/>
              </w:rPr>
              <w:t>повреждений и урона</w:t>
            </w:r>
          </w:p>
        </w:tc>
      </w:tr>
      <w:tr w:rsidR="00993D79" w14:paraId="19A3718F" w14:textId="77777777" w:rsidTr="00857669">
        <w:trPr>
          <w:cantSplit/>
        </w:trPr>
        <w:tc>
          <w:tcPr>
            <w:tcW w:w="625" w:type="dxa"/>
            <w:vAlign w:val="center"/>
          </w:tcPr>
          <w:p w14:paraId="35A406EB" w14:textId="77777777" w:rsidR="00993D79" w:rsidRPr="00746C70" w:rsidRDefault="00993D79" w:rsidP="00746C70">
            <w:pPr>
              <w:pStyle w:val="ListParagraph"/>
              <w:numPr>
                <w:ilvl w:val="0"/>
                <w:numId w:val="6"/>
              </w:num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60" w:type="dxa"/>
            <w:vAlign w:val="center"/>
          </w:tcPr>
          <w:p w14:paraId="70AA47F9" w14:textId="6450AA57" w:rsidR="00993D79" w:rsidRPr="006A3832" w:rsidRDefault="006A3832" w:rsidP="00BF14D7">
            <w:p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Tactical </w:t>
            </w:r>
            <w:r w:rsidR="00857669">
              <w:rPr>
                <w:rFonts w:ascii="Arial" w:hAnsi="Arial" w:cs="Arial"/>
                <w:sz w:val="24"/>
                <w:szCs w:val="24"/>
                <w:lang w:val="en-US"/>
              </w:rPr>
              <w:t>F</w:t>
            </w:r>
            <w:r w:rsidR="004F1418">
              <w:rPr>
                <w:rFonts w:ascii="Arial" w:hAnsi="Arial" w:cs="Arial"/>
                <w:sz w:val="24"/>
                <w:szCs w:val="24"/>
                <w:lang w:val="en-US"/>
              </w:rPr>
              <w:t>ight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857669">
              <w:rPr>
                <w:rFonts w:ascii="Arial" w:hAnsi="Arial" w:cs="Arial"/>
                <w:sz w:val="24"/>
                <w:szCs w:val="24"/>
                <w:lang w:val="en-US"/>
              </w:rPr>
              <w:t>M</w:t>
            </w:r>
            <w:r w:rsidR="00E87798">
              <w:rPr>
                <w:rFonts w:ascii="Arial" w:hAnsi="Arial" w:cs="Arial"/>
                <w:sz w:val="24"/>
                <w:szCs w:val="24"/>
                <w:lang w:val="en-US"/>
              </w:rPr>
              <w:t>echanic</w:t>
            </w:r>
            <w:r w:rsidR="00857669">
              <w:rPr>
                <w:rFonts w:ascii="Arial" w:hAnsi="Arial" w:cs="Arial"/>
                <w:sz w:val="24"/>
                <w:szCs w:val="24"/>
                <w:lang w:val="en-US"/>
              </w:rPr>
              <w:t>s</w:t>
            </w:r>
          </w:p>
        </w:tc>
        <w:tc>
          <w:tcPr>
            <w:tcW w:w="4760" w:type="dxa"/>
            <w:vAlign w:val="center"/>
          </w:tcPr>
          <w:p w14:paraId="4F981D28" w14:textId="6BA410B5" w:rsidR="00993D79" w:rsidRDefault="00993D79" w:rsidP="0036781C">
            <w:pPr>
              <w:tabs>
                <w:tab w:val="left" w:pos="993"/>
              </w:tabs>
              <w:spacing w:beforeLines="40" w:before="96" w:afterLines="40" w:after="96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Механика </w:t>
            </w:r>
            <w:r w:rsidR="004F1418">
              <w:rPr>
                <w:rFonts w:ascii="Arial" w:hAnsi="Arial" w:cs="Arial"/>
                <w:sz w:val="24"/>
                <w:szCs w:val="24"/>
              </w:rPr>
              <w:t xml:space="preserve">тактического </w:t>
            </w:r>
            <w:r>
              <w:rPr>
                <w:rFonts w:ascii="Arial" w:hAnsi="Arial" w:cs="Arial"/>
                <w:sz w:val="24"/>
                <w:szCs w:val="24"/>
              </w:rPr>
              <w:t xml:space="preserve">планирования </w:t>
            </w:r>
            <w:r w:rsidR="004F1418">
              <w:rPr>
                <w:rFonts w:ascii="Arial" w:hAnsi="Arial" w:cs="Arial"/>
                <w:sz w:val="24"/>
                <w:szCs w:val="24"/>
              </w:rPr>
              <w:t>и управления боем подразделения, а также взаимодействия с подразделением в прцоессе боя</w:t>
            </w:r>
          </w:p>
        </w:tc>
      </w:tr>
      <w:tr w:rsidR="00857669" w14:paraId="18B1F870" w14:textId="77777777" w:rsidTr="00857669">
        <w:trPr>
          <w:cantSplit/>
        </w:trPr>
        <w:tc>
          <w:tcPr>
            <w:tcW w:w="625" w:type="dxa"/>
            <w:vAlign w:val="center"/>
          </w:tcPr>
          <w:p w14:paraId="2706AC51" w14:textId="77777777" w:rsidR="00857669" w:rsidRPr="00746C70" w:rsidRDefault="00857669" w:rsidP="00857669">
            <w:pPr>
              <w:pStyle w:val="ListParagraph"/>
              <w:numPr>
                <w:ilvl w:val="0"/>
                <w:numId w:val="6"/>
              </w:num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60" w:type="dxa"/>
            <w:vAlign w:val="center"/>
          </w:tcPr>
          <w:p w14:paraId="460D7718" w14:textId="22A6E015" w:rsidR="00857669" w:rsidRDefault="00857669" w:rsidP="00857669">
            <w:p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R</w:t>
            </w:r>
            <w:r w:rsidRPr="00857669">
              <w:rPr>
                <w:rFonts w:ascii="Arial" w:hAnsi="Arial" w:cs="Arial"/>
                <w:sz w:val="24"/>
                <w:szCs w:val="24"/>
                <w:lang w:val="en-US"/>
              </w:rPr>
              <w:t xml:space="preserve">econnaissance 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C</w:t>
            </w:r>
            <w:r w:rsidRPr="00857669">
              <w:rPr>
                <w:rFonts w:ascii="Arial" w:hAnsi="Arial" w:cs="Arial"/>
                <w:sz w:val="24"/>
                <w:szCs w:val="24"/>
                <w:lang w:val="en-US"/>
              </w:rPr>
              <w:t xml:space="preserve">ombat 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M</w:t>
            </w:r>
            <w:r w:rsidRPr="00857669">
              <w:rPr>
                <w:rFonts w:ascii="Arial" w:hAnsi="Arial" w:cs="Arial"/>
                <w:sz w:val="24"/>
                <w:szCs w:val="24"/>
                <w:lang w:val="en-US"/>
              </w:rPr>
              <w:t>echanics</w:t>
            </w:r>
          </w:p>
        </w:tc>
        <w:tc>
          <w:tcPr>
            <w:tcW w:w="4760" w:type="dxa"/>
            <w:vAlign w:val="center"/>
          </w:tcPr>
          <w:p w14:paraId="0D9E9B21" w14:textId="55464AA2" w:rsidR="00857669" w:rsidRDefault="00857669" w:rsidP="00857669">
            <w:pPr>
              <w:tabs>
                <w:tab w:val="left" w:pos="993"/>
              </w:tabs>
              <w:spacing w:beforeLines="40" w:before="96" w:afterLines="40" w:after="96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Механика сбора разведданных для планирования боя</w:t>
            </w:r>
          </w:p>
        </w:tc>
      </w:tr>
      <w:tr w:rsidR="007A02D3" w:rsidRPr="007A02D3" w14:paraId="06DD8FF2" w14:textId="77777777" w:rsidTr="00857669">
        <w:trPr>
          <w:cantSplit/>
        </w:trPr>
        <w:tc>
          <w:tcPr>
            <w:tcW w:w="625" w:type="dxa"/>
            <w:vAlign w:val="center"/>
          </w:tcPr>
          <w:p w14:paraId="25A78852" w14:textId="77777777" w:rsidR="007A02D3" w:rsidRPr="00746C70" w:rsidRDefault="007A02D3" w:rsidP="007A02D3">
            <w:pPr>
              <w:pStyle w:val="ListParagraph"/>
              <w:numPr>
                <w:ilvl w:val="0"/>
                <w:numId w:val="6"/>
              </w:num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60" w:type="dxa"/>
            <w:vAlign w:val="center"/>
          </w:tcPr>
          <w:p w14:paraId="27258B2E" w14:textId="2BF0F4C6" w:rsidR="007A02D3" w:rsidRDefault="007A02D3" w:rsidP="007A02D3">
            <w:p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A02D3">
              <w:rPr>
                <w:rFonts w:ascii="Arial" w:hAnsi="Arial" w:cs="Arial"/>
                <w:sz w:val="24"/>
                <w:szCs w:val="24"/>
                <w:lang w:val="en-US"/>
              </w:rPr>
              <w:t xml:space="preserve">Combat mechanics for 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light and </w:t>
            </w:r>
            <w:r w:rsidRPr="007A02D3">
              <w:rPr>
                <w:rFonts w:ascii="Arial" w:hAnsi="Arial" w:cs="Arial"/>
                <w:sz w:val="24"/>
                <w:szCs w:val="24"/>
                <w:lang w:val="en-US"/>
              </w:rPr>
              <w:t>heavy weapons</w:t>
            </w:r>
          </w:p>
        </w:tc>
        <w:tc>
          <w:tcPr>
            <w:tcW w:w="4760" w:type="dxa"/>
            <w:vAlign w:val="center"/>
          </w:tcPr>
          <w:p w14:paraId="665931EF" w14:textId="710B7F9C" w:rsidR="007A02D3" w:rsidRPr="007A02D3" w:rsidRDefault="007A02D3" w:rsidP="007A02D3">
            <w:pPr>
              <w:tabs>
                <w:tab w:val="left" w:pos="993"/>
              </w:tabs>
              <w:spacing w:beforeLines="40" w:before="96" w:afterLines="40" w:after="96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Механика ведения стрелкового боя</w:t>
            </w:r>
          </w:p>
        </w:tc>
      </w:tr>
      <w:tr w:rsidR="007A02D3" w:rsidRPr="007A02D3" w14:paraId="40CB9789" w14:textId="77777777" w:rsidTr="00857669">
        <w:trPr>
          <w:cantSplit/>
        </w:trPr>
        <w:tc>
          <w:tcPr>
            <w:tcW w:w="625" w:type="dxa"/>
            <w:vAlign w:val="center"/>
          </w:tcPr>
          <w:p w14:paraId="4EE410F7" w14:textId="77777777" w:rsidR="007A02D3" w:rsidRPr="00746C70" w:rsidRDefault="007A02D3" w:rsidP="007A02D3">
            <w:pPr>
              <w:pStyle w:val="ListParagraph"/>
              <w:numPr>
                <w:ilvl w:val="0"/>
                <w:numId w:val="6"/>
              </w:num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60" w:type="dxa"/>
            <w:vAlign w:val="center"/>
          </w:tcPr>
          <w:p w14:paraId="1E6BAA20" w14:textId="2B080719" w:rsidR="007A02D3" w:rsidRPr="007A02D3" w:rsidRDefault="007A02D3" w:rsidP="007A02D3">
            <w:p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A02D3">
              <w:rPr>
                <w:rFonts w:ascii="Arial" w:hAnsi="Arial" w:cs="Arial"/>
                <w:sz w:val="24"/>
                <w:szCs w:val="24"/>
                <w:lang w:val="en-US"/>
              </w:rPr>
              <w:t>Combat mechanics of ground military equipment</w:t>
            </w:r>
          </w:p>
        </w:tc>
        <w:tc>
          <w:tcPr>
            <w:tcW w:w="4760" w:type="dxa"/>
            <w:vAlign w:val="center"/>
          </w:tcPr>
          <w:p w14:paraId="236A51A9" w14:textId="0238445D" w:rsidR="007A02D3" w:rsidRPr="007A02D3" w:rsidRDefault="007A02D3" w:rsidP="007A02D3">
            <w:pPr>
              <w:tabs>
                <w:tab w:val="left" w:pos="993"/>
              </w:tabs>
              <w:spacing w:beforeLines="40" w:before="96" w:afterLines="40" w:after="9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A02D3">
              <w:rPr>
                <w:rFonts w:ascii="Arial" w:hAnsi="Arial" w:cs="Arial"/>
                <w:sz w:val="24"/>
                <w:szCs w:val="24"/>
              </w:rPr>
              <w:t>Боевая механика наземной военной техники</w:t>
            </w:r>
          </w:p>
        </w:tc>
      </w:tr>
      <w:tr w:rsidR="007A02D3" w:rsidRPr="007A02D3" w14:paraId="087D1467" w14:textId="77777777" w:rsidTr="00857669">
        <w:trPr>
          <w:cantSplit/>
        </w:trPr>
        <w:tc>
          <w:tcPr>
            <w:tcW w:w="625" w:type="dxa"/>
            <w:vAlign w:val="center"/>
          </w:tcPr>
          <w:p w14:paraId="5D81461F" w14:textId="77777777" w:rsidR="007A02D3" w:rsidRPr="007A02D3" w:rsidRDefault="007A02D3" w:rsidP="007A02D3">
            <w:pPr>
              <w:pStyle w:val="ListParagraph"/>
              <w:numPr>
                <w:ilvl w:val="0"/>
                <w:numId w:val="6"/>
              </w:num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60" w:type="dxa"/>
            <w:vAlign w:val="center"/>
          </w:tcPr>
          <w:p w14:paraId="436C0DEB" w14:textId="27F3FD60" w:rsidR="007A02D3" w:rsidRPr="007A02D3" w:rsidRDefault="007A02D3" w:rsidP="007A02D3">
            <w:p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A02D3">
              <w:rPr>
                <w:rFonts w:ascii="Arial" w:hAnsi="Arial" w:cs="Arial"/>
                <w:sz w:val="24"/>
                <w:szCs w:val="24"/>
                <w:lang w:val="en-US"/>
              </w:rPr>
              <w:t>Combat mechanics of ground air vehicles</w:t>
            </w:r>
          </w:p>
        </w:tc>
        <w:tc>
          <w:tcPr>
            <w:tcW w:w="4760" w:type="dxa"/>
            <w:vAlign w:val="center"/>
          </w:tcPr>
          <w:p w14:paraId="235ED779" w14:textId="5EF13D86" w:rsidR="007A02D3" w:rsidRPr="007A02D3" w:rsidRDefault="007A02D3" w:rsidP="007A02D3">
            <w:pPr>
              <w:tabs>
                <w:tab w:val="left" w:pos="993"/>
              </w:tabs>
              <w:spacing w:beforeLines="40" w:before="96" w:afterLines="40" w:after="9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A02D3">
              <w:rPr>
                <w:rFonts w:ascii="Arial" w:hAnsi="Arial" w:cs="Arial"/>
                <w:sz w:val="24"/>
                <w:szCs w:val="24"/>
              </w:rPr>
              <w:t>Боевая механика наземной воздушной техники</w:t>
            </w:r>
          </w:p>
        </w:tc>
      </w:tr>
      <w:tr w:rsidR="007A02D3" w14:paraId="3E160F2D" w14:textId="77777777" w:rsidTr="00857669">
        <w:trPr>
          <w:cantSplit/>
        </w:trPr>
        <w:tc>
          <w:tcPr>
            <w:tcW w:w="625" w:type="dxa"/>
            <w:vAlign w:val="center"/>
          </w:tcPr>
          <w:p w14:paraId="3BA380D6" w14:textId="77777777" w:rsidR="007A02D3" w:rsidRPr="007A02D3" w:rsidRDefault="007A02D3" w:rsidP="007A02D3">
            <w:pPr>
              <w:pStyle w:val="ListParagraph"/>
              <w:numPr>
                <w:ilvl w:val="0"/>
                <w:numId w:val="6"/>
              </w:num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60" w:type="dxa"/>
            <w:vAlign w:val="center"/>
          </w:tcPr>
          <w:p w14:paraId="0A926AB0" w14:textId="01532151" w:rsidR="007A02D3" w:rsidRDefault="007A02D3" w:rsidP="007A02D3">
            <w:p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Stealth Mechanics</w:t>
            </w:r>
          </w:p>
        </w:tc>
        <w:tc>
          <w:tcPr>
            <w:tcW w:w="4760" w:type="dxa"/>
            <w:vAlign w:val="center"/>
          </w:tcPr>
          <w:p w14:paraId="2E13865B" w14:textId="728E209C" w:rsidR="007A02D3" w:rsidRDefault="007A02D3" w:rsidP="007A02D3">
            <w:pPr>
              <w:tabs>
                <w:tab w:val="left" w:pos="993"/>
              </w:tabs>
              <w:spacing w:beforeLines="40" w:before="96" w:afterLines="40" w:after="96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Механика стелса</w:t>
            </w:r>
          </w:p>
        </w:tc>
      </w:tr>
      <w:tr w:rsidR="007A02D3" w14:paraId="0246F13E" w14:textId="77777777" w:rsidTr="00857669">
        <w:trPr>
          <w:cantSplit/>
        </w:trPr>
        <w:tc>
          <w:tcPr>
            <w:tcW w:w="625" w:type="dxa"/>
            <w:vAlign w:val="center"/>
          </w:tcPr>
          <w:p w14:paraId="07FCBEE1" w14:textId="77777777" w:rsidR="007A02D3" w:rsidRPr="00746C70" w:rsidRDefault="007A02D3" w:rsidP="007A02D3">
            <w:pPr>
              <w:pStyle w:val="ListParagraph"/>
              <w:numPr>
                <w:ilvl w:val="0"/>
                <w:numId w:val="6"/>
              </w:num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60" w:type="dxa"/>
            <w:vAlign w:val="center"/>
          </w:tcPr>
          <w:p w14:paraId="0633823A" w14:textId="2B281BC4" w:rsidR="007A02D3" w:rsidRDefault="007A02D3" w:rsidP="007A02D3">
            <w:p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Behavior Mechanics</w:t>
            </w:r>
          </w:p>
        </w:tc>
        <w:tc>
          <w:tcPr>
            <w:tcW w:w="4760" w:type="dxa"/>
            <w:vAlign w:val="center"/>
          </w:tcPr>
          <w:p w14:paraId="01179F4D" w14:textId="7425E9EB" w:rsidR="007A02D3" w:rsidRDefault="007A02D3" w:rsidP="007A02D3">
            <w:pPr>
              <w:tabs>
                <w:tab w:val="left" w:pos="993"/>
              </w:tabs>
              <w:spacing w:beforeLines="40" w:before="96" w:afterLines="40" w:after="96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Механика изменения поведения персонажей в зависимости от наличия у них ресурсов для выживания (еда, патроны и т.п.) и изменения характера от принятых решений</w:t>
            </w:r>
          </w:p>
        </w:tc>
      </w:tr>
      <w:tr w:rsidR="007A02D3" w14:paraId="3C54B999" w14:textId="77777777" w:rsidTr="00857669">
        <w:trPr>
          <w:cantSplit/>
        </w:trPr>
        <w:tc>
          <w:tcPr>
            <w:tcW w:w="625" w:type="dxa"/>
            <w:vAlign w:val="center"/>
          </w:tcPr>
          <w:p w14:paraId="24A46859" w14:textId="77777777" w:rsidR="007A02D3" w:rsidRPr="00746C70" w:rsidRDefault="007A02D3" w:rsidP="007A02D3">
            <w:pPr>
              <w:pStyle w:val="ListParagraph"/>
              <w:numPr>
                <w:ilvl w:val="0"/>
                <w:numId w:val="6"/>
              </w:num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60" w:type="dxa"/>
            <w:vAlign w:val="center"/>
          </w:tcPr>
          <w:p w14:paraId="5243E37D" w14:textId="10672322" w:rsidR="007A02D3" w:rsidRDefault="007A02D3" w:rsidP="007A02D3">
            <w:p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564AF4">
              <w:rPr>
                <w:rFonts w:ascii="Arial" w:hAnsi="Arial" w:cs="Arial"/>
                <w:sz w:val="24"/>
                <w:szCs w:val="24"/>
                <w:lang w:val="en-US"/>
              </w:rPr>
              <w:t>Health Degradation Mechanic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s</w:t>
            </w:r>
          </w:p>
        </w:tc>
        <w:tc>
          <w:tcPr>
            <w:tcW w:w="4760" w:type="dxa"/>
            <w:vAlign w:val="center"/>
          </w:tcPr>
          <w:p w14:paraId="117B255A" w14:textId="01D981E4" w:rsidR="007A02D3" w:rsidRDefault="007A02D3" w:rsidP="007A02D3">
            <w:pPr>
              <w:tabs>
                <w:tab w:val="left" w:pos="993"/>
              </w:tabs>
              <w:spacing w:beforeLines="40" w:before="96" w:afterLines="40" w:after="96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Механика получения ранений, вредных привычек, изменения телосложения  персонажа</w:t>
            </w:r>
          </w:p>
        </w:tc>
      </w:tr>
      <w:tr w:rsidR="007A02D3" w14:paraId="3383F996" w14:textId="77777777" w:rsidTr="00857669">
        <w:trPr>
          <w:cantSplit/>
        </w:trPr>
        <w:tc>
          <w:tcPr>
            <w:tcW w:w="625" w:type="dxa"/>
            <w:vAlign w:val="center"/>
          </w:tcPr>
          <w:p w14:paraId="7F0B43F5" w14:textId="77777777" w:rsidR="007A02D3" w:rsidRPr="00746C70" w:rsidRDefault="007A02D3" w:rsidP="007A02D3">
            <w:pPr>
              <w:pStyle w:val="ListParagraph"/>
              <w:numPr>
                <w:ilvl w:val="0"/>
                <w:numId w:val="6"/>
              </w:num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60" w:type="dxa"/>
            <w:vAlign w:val="center"/>
          </w:tcPr>
          <w:p w14:paraId="6E3B1D44" w14:textId="5EE5FB15" w:rsidR="007A02D3" w:rsidRPr="00E87798" w:rsidRDefault="007A02D3" w:rsidP="007A02D3">
            <w:p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Survivor Mechanics</w:t>
            </w:r>
          </w:p>
        </w:tc>
        <w:tc>
          <w:tcPr>
            <w:tcW w:w="4760" w:type="dxa"/>
            <w:vAlign w:val="center"/>
          </w:tcPr>
          <w:p w14:paraId="6CDE9EEE" w14:textId="00ED918B" w:rsidR="007A02D3" w:rsidRPr="001C605D" w:rsidRDefault="007A02D3" w:rsidP="007A02D3">
            <w:pPr>
              <w:tabs>
                <w:tab w:val="left" w:pos="993"/>
              </w:tabs>
              <w:spacing w:beforeLines="40" w:before="96" w:afterLines="40" w:after="96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Механика управления ресурсами для выживания (еда, патроны, энергия и т.п.)</w:t>
            </w:r>
          </w:p>
        </w:tc>
      </w:tr>
      <w:tr w:rsidR="007A02D3" w14:paraId="1022B558" w14:textId="77777777" w:rsidTr="00857669">
        <w:trPr>
          <w:cantSplit/>
        </w:trPr>
        <w:tc>
          <w:tcPr>
            <w:tcW w:w="625" w:type="dxa"/>
            <w:vAlign w:val="center"/>
          </w:tcPr>
          <w:p w14:paraId="35E3820A" w14:textId="77777777" w:rsidR="007A02D3" w:rsidRPr="00746C70" w:rsidRDefault="007A02D3" w:rsidP="007A02D3">
            <w:pPr>
              <w:pStyle w:val="ListParagraph"/>
              <w:numPr>
                <w:ilvl w:val="0"/>
                <w:numId w:val="6"/>
              </w:num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60" w:type="dxa"/>
            <w:vAlign w:val="center"/>
          </w:tcPr>
          <w:p w14:paraId="74009292" w14:textId="77777777" w:rsidR="007A02D3" w:rsidRPr="00495009" w:rsidRDefault="007A02D3" w:rsidP="007A02D3">
            <w:p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760" w:type="dxa"/>
            <w:vAlign w:val="center"/>
          </w:tcPr>
          <w:p w14:paraId="5503DC2E" w14:textId="1826B621" w:rsidR="007A02D3" w:rsidRPr="005C2C46" w:rsidRDefault="007A02D3" w:rsidP="007A02D3">
            <w:pPr>
              <w:tabs>
                <w:tab w:val="left" w:pos="993"/>
              </w:tabs>
              <w:spacing w:beforeLines="40" w:before="96" w:afterLines="40" w:after="96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Механика изменения погоды</w:t>
            </w:r>
            <w:r w:rsidR="005C2C46" w:rsidRPr="005C2C4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C2C46">
              <w:rPr>
                <w:rFonts w:ascii="Arial" w:hAnsi="Arial" w:cs="Arial"/>
                <w:sz w:val="24"/>
                <w:szCs w:val="24"/>
              </w:rPr>
              <w:t>и времени суток</w:t>
            </w:r>
          </w:p>
        </w:tc>
      </w:tr>
      <w:tr w:rsidR="007A02D3" w14:paraId="08C8E7B8" w14:textId="77777777" w:rsidTr="00857669">
        <w:trPr>
          <w:cantSplit/>
        </w:trPr>
        <w:tc>
          <w:tcPr>
            <w:tcW w:w="625" w:type="dxa"/>
            <w:vAlign w:val="center"/>
          </w:tcPr>
          <w:p w14:paraId="34AE155F" w14:textId="77777777" w:rsidR="007A02D3" w:rsidRPr="00746C70" w:rsidRDefault="007A02D3" w:rsidP="007A02D3">
            <w:pPr>
              <w:pStyle w:val="ListParagraph"/>
              <w:numPr>
                <w:ilvl w:val="0"/>
                <w:numId w:val="6"/>
              </w:num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60" w:type="dxa"/>
            <w:vAlign w:val="center"/>
          </w:tcPr>
          <w:p w14:paraId="1576BEC6" w14:textId="4449E273" w:rsidR="007A02D3" w:rsidRPr="00867871" w:rsidRDefault="007A02D3" w:rsidP="007A02D3">
            <w:p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760" w:type="dxa"/>
            <w:vAlign w:val="center"/>
          </w:tcPr>
          <w:p w14:paraId="07815C91" w14:textId="3A07BD2C" w:rsidR="007A02D3" w:rsidRPr="00866C3D" w:rsidRDefault="005C2C46" w:rsidP="007A02D3">
            <w:pPr>
              <w:tabs>
                <w:tab w:val="left" w:pos="993"/>
              </w:tabs>
              <w:spacing w:beforeLines="40" w:before="96" w:afterLines="40" w:after="96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Механика взрывов боеприпасов и ОМП</w:t>
            </w:r>
          </w:p>
        </w:tc>
      </w:tr>
      <w:tr w:rsidR="005C2C46" w14:paraId="05A2941C" w14:textId="77777777" w:rsidTr="00857669">
        <w:trPr>
          <w:cantSplit/>
        </w:trPr>
        <w:tc>
          <w:tcPr>
            <w:tcW w:w="625" w:type="dxa"/>
            <w:vAlign w:val="center"/>
          </w:tcPr>
          <w:p w14:paraId="279A0F20" w14:textId="77777777" w:rsidR="005C2C46" w:rsidRPr="00746C70" w:rsidRDefault="005C2C46" w:rsidP="007A02D3">
            <w:pPr>
              <w:pStyle w:val="ListParagraph"/>
              <w:numPr>
                <w:ilvl w:val="0"/>
                <w:numId w:val="6"/>
              </w:num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60" w:type="dxa"/>
            <w:vAlign w:val="center"/>
          </w:tcPr>
          <w:p w14:paraId="5C42F865" w14:textId="77777777" w:rsidR="005C2C46" w:rsidRPr="00867871" w:rsidRDefault="005C2C46" w:rsidP="007A02D3">
            <w:p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760" w:type="dxa"/>
            <w:vAlign w:val="center"/>
          </w:tcPr>
          <w:p w14:paraId="10401642" w14:textId="37777CA8" w:rsidR="005C2C46" w:rsidRDefault="005C2C46" w:rsidP="007A02D3">
            <w:pPr>
              <w:tabs>
                <w:tab w:val="left" w:pos="993"/>
              </w:tabs>
              <w:spacing w:beforeLines="40" w:before="96" w:afterLines="40" w:after="96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Механика рукопашного боя и боя холодным оружием</w:t>
            </w:r>
          </w:p>
        </w:tc>
      </w:tr>
      <w:tr w:rsidR="005C2C46" w14:paraId="7562D9C2" w14:textId="77777777" w:rsidTr="00857669">
        <w:trPr>
          <w:cantSplit/>
        </w:trPr>
        <w:tc>
          <w:tcPr>
            <w:tcW w:w="625" w:type="dxa"/>
            <w:vAlign w:val="center"/>
          </w:tcPr>
          <w:p w14:paraId="49189724" w14:textId="77777777" w:rsidR="005C2C46" w:rsidRPr="00746C70" w:rsidRDefault="005C2C46" w:rsidP="007A02D3">
            <w:pPr>
              <w:pStyle w:val="ListParagraph"/>
              <w:numPr>
                <w:ilvl w:val="0"/>
                <w:numId w:val="6"/>
              </w:num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60" w:type="dxa"/>
            <w:vAlign w:val="center"/>
          </w:tcPr>
          <w:p w14:paraId="4F6B16EB" w14:textId="77777777" w:rsidR="005C2C46" w:rsidRPr="005C2C46" w:rsidRDefault="005C2C46" w:rsidP="007A02D3">
            <w:p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760" w:type="dxa"/>
            <w:vAlign w:val="center"/>
          </w:tcPr>
          <w:p w14:paraId="5A5B2337" w14:textId="06D2FF11" w:rsidR="005C2C46" w:rsidRDefault="00E27A99" w:rsidP="007A02D3">
            <w:pPr>
              <w:tabs>
                <w:tab w:val="left" w:pos="993"/>
              </w:tabs>
              <w:spacing w:beforeLines="40" w:before="96" w:afterLines="40" w:after="96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Механика движения транспорта, столкновений и повреждений</w:t>
            </w:r>
          </w:p>
        </w:tc>
      </w:tr>
      <w:tr w:rsidR="00E27A99" w14:paraId="723359E2" w14:textId="77777777" w:rsidTr="00857669">
        <w:trPr>
          <w:cantSplit/>
        </w:trPr>
        <w:tc>
          <w:tcPr>
            <w:tcW w:w="625" w:type="dxa"/>
            <w:vAlign w:val="center"/>
          </w:tcPr>
          <w:p w14:paraId="6C48CD14" w14:textId="77777777" w:rsidR="00E27A99" w:rsidRPr="00746C70" w:rsidRDefault="00E27A99" w:rsidP="00E27A99">
            <w:pPr>
              <w:pStyle w:val="ListParagraph"/>
              <w:numPr>
                <w:ilvl w:val="0"/>
                <w:numId w:val="6"/>
              </w:num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60" w:type="dxa"/>
            <w:vAlign w:val="center"/>
          </w:tcPr>
          <w:p w14:paraId="3FF05DCB" w14:textId="72499D4F" w:rsidR="00E27A99" w:rsidRPr="005C2C46" w:rsidRDefault="00E27A99" w:rsidP="00E27A99">
            <w:p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Game Saves Mechanics</w:t>
            </w:r>
          </w:p>
        </w:tc>
        <w:tc>
          <w:tcPr>
            <w:tcW w:w="4760" w:type="dxa"/>
            <w:vAlign w:val="center"/>
          </w:tcPr>
          <w:p w14:paraId="034B1362" w14:textId="0D24E4C6" w:rsidR="00E27A99" w:rsidRDefault="00E27A99" w:rsidP="00E27A99">
            <w:pPr>
              <w:tabs>
                <w:tab w:val="left" w:pos="993"/>
              </w:tabs>
              <w:spacing w:beforeLines="40" w:before="96" w:afterLines="40" w:after="96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Сохранение и загрузка игры</w:t>
            </w:r>
          </w:p>
        </w:tc>
      </w:tr>
      <w:tr w:rsidR="00E27A99" w14:paraId="30C25B1F" w14:textId="77777777" w:rsidTr="00857669">
        <w:trPr>
          <w:cantSplit/>
        </w:trPr>
        <w:tc>
          <w:tcPr>
            <w:tcW w:w="625" w:type="dxa"/>
            <w:vAlign w:val="center"/>
          </w:tcPr>
          <w:p w14:paraId="4C2C5F54" w14:textId="77777777" w:rsidR="00E27A99" w:rsidRPr="00746C70" w:rsidRDefault="00E27A99" w:rsidP="00E27A99">
            <w:pPr>
              <w:pStyle w:val="ListParagraph"/>
              <w:numPr>
                <w:ilvl w:val="0"/>
                <w:numId w:val="6"/>
              </w:num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60" w:type="dxa"/>
            <w:vAlign w:val="center"/>
          </w:tcPr>
          <w:p w14:paraId="5D51F42D" w14:textId="7CC519FE" w:rsidR="00E27A99" w:rsidRPr="00E27A99" w:rsidRDefault="00E27A99" w:rsidP="00E27A99">
            <w:p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L</w:t>
            </w:r>
            <w:r w:rsidRPr="00E27A99">
              <w:rPr>
                <w:rFonts w:ascii="Arial" w:hAnsi="Arial" w:cs="Arial"/>
                <w:sz w:val="24"/>
                <w:szCs w:val="24"/>
              </w:rPr>
              <w:t xml:space="preserve">evel 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O</w:t>
            </w:r>
            <w:r w:rsidRPr="00E27A99">
              <w:rPr>
                <w:rFonts w:ascii="Arial" w:hAnsi="Arial" w:cs="Arial"/>
                <w:sz w:val="24"/>
                <w:szCs w:val="24"/>
              </w:rPr>
              <w:t xml:space="preserve">f 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>D</w:t>
            </w:r>
            <w:r w:rsidRPr="00E27A99">
              <w:rPr>
                <w:rFonts w:ascii="Arial" w:hAnsi="Arial" w:cs="Arial"/>
                <w:sz w:val="24"/>
                <w:szCs w:val="24"/>
              </w:rPr>
              <w:t>ifficulty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Mechanics</w:t>
            </w:r>
          </w:p>
        </w:tc>
        <w:tc>
          <w:tcPr>
            <w:tcW w:w="4760" w:type="dxa"/>
            <w:vAlign w:val="center"/>
          </w:tcPr>
          <w:p w14:paraId="2C115A4F" w14:textId="01F3A76A" w:rsidR="00E27A99" w:rsidRDefault="00E27A99" w:rsidP="00E27A99">
            <w:pPr>
              <w:tabs>
                <w:tab w:val="left" w:pos="993"/>
              </w:tabs>
              <w:spacing w:beforeLines="40" w:before="96" w:afterLines="40" w:after="96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Механика изменения уровня сложности игры</w:t>
            </w:r>
          </w:p>
        </w:tc>
      </w:tr>
      <w:tr w:rsidR="00E27A99" w14:paraId="6CAFA70B" w14:textId="77777777" w:rsidTr="00857669">
        <w:trPr>
          <w:cantSplit/>
        </w:trPr>
        <w:tc>
          <w:tcPr>
            <w:tcW w:w="625" w:type="dxa"/>
            <w:vAlign w:val="center"/>
          </w:tcPr>
          <w:p w14:paraId="785B879D" w14:textId="77777777" w:rsidR="00E27A99" w:rsidRPr="00746C70" w:rsidRDefault="00E27A99" w:rsidP="00E27A99">
            <w:pPr>
              <w:pStyle w:val="ListParagraph"/>
              <w:numPr>
                <w:ilvl w:val="0"/>
                <w:numId w:val="6"/>
              </w:num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60" w:type="dxa"/>
            <w:vAlign w:val="center"/>
          </w:tcPr>
          <w:p w14:paraId="6A6E9562" w14:textId="660A90D4" w:rsidR="00E27A99" w:rsidRPr="00564AF4" w:rsidRDefault="00E27A99" w:rsidP="00E27A99">
            <w:p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Statistic System</w:t>
            </w:r>
          </w:p>
        </w:tc>
        <w:tc>
          <w:tcPr>
            <w:tcW w:w="4760" w:type="dxa"/>
            <w:vAlign w:val="center"/>
          </w:tcPr>
          <w:p w14:paraId="2F65BA7A" w14:textId="102409EE" w:rsidR="00E27A99" w:rsidRDefault="00E27A99" w:rsidP="00E27A99">
            <w:pPr>
              <w:tabs>
                <w:tab w:val="left" w:pos="993"/>
              </w:tabs>
              <w:spacing w:beforeLines="40" w:before="96" w:afterLines="40" w:after="96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Механика подсчета статистики, </w:t>
            </w:r>
            <w:r w:rsidRPr="0036781C">
              <w:rPr>
                <w:rFonts w:ascii="Arial" w:hAnsi="Arial" w:cs="Arial"/>
                <w:sz w:val="24"/>
                <w:szCs w:val="24"/>
              </w:rPr>
              <w:t>показывающая процентное соотношении игроков, принявших то или иное решение в ключевых точках сюжета.</w:t>
            </w:r>
          </w:p>
        </w:tc>
      </w:tr>
      <w:tr w:rsidR="00F23966" w14:paraId="5046AA63" w14:textId="77777777" w:rsidTr="00857669">
        <w:trPr>
          <w:cantSplit/>
        </w:trPr>
        <w:tc>
          <w:tcPr>
            <w:tcW w:w="625" w:type="dxa"/>
            <w:vAlign w:val="center"/>
          </w:tcPr>
          <w:p w14:paraId="0D8656BD" w14:textId="77777777" w:rsidR="00F23966" w:rsidRPr="00746C70" w:rsidRDefault="00F23966" w:rsidP="00E27A99">
            <w:pPr>
              <w:pStyle w:val="ListParagraph"/>
              <w:numPr>
                <w:ilvl w:val="0"/>
                <w:numId w:val="6"/>
              </w:num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60" w:type="dxa"/>
            <w:vAlign w:val="center"/>
          </w:tcPr>
          <w:p w14:paraId="75BA4BB3" w14:textId="5B6DD2FA" w:rsidR="00F23966" w:rsidRDefault="00F23966" w:rsidP="00E27A99">
            <w:pPr>
              <w:tabs>
                <w:tab w:val="left" w:pos="993"/>
              </w:tabs>
              <w:spacing w:beforeLines="40" w:before="96" w:afterLines="40" w:after="96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Artificial Intelligent</w:t>
            </w:r>
          </w:p>
        </w:tc>
        <w:tc>
          <w:tcPr>
            <w:tcW w:w="4760" w:type="dxa"/>
            <w:vAlign w:val="center"/>
          </w:tcPr>
          <w:p w14:paraId="06F71754" w14:textId="0DE6C9DE" w:rsidR="00F23966" w:rsidRDefault="00F23966" w:rsidP="00E27A99">
            <w:pPr>
              <w:tabs>
                <w:tab w:val="left" w:pos="993"/>
              </w:tabs>
              <w:spacing w:beforeLines="40" w:before="96" w:afterLines="40" w:after="96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Механика поведения солдат и командиров, гражданских и других НПС</w:t>
            </w:r>
          </w:p>
        </w:tc>
      </w:tr>
    </w:tbl>
    <w:p w14:paraId="427D6FE2" w14:textId="77777777" w:rsidR="00746C70" w:rsidRPr="00564AF4" w:rsidRDefault="00746C70" w:rsidP="006C07CB">
      <w:pPr>
        <w:tabs>
          <w:tab w:val="left" w:pos="993"/>
        </w:tabs>
        <w:spacing w:beforeLines="40" w:before="96" w:afterLines="40" w:after="96"/>
        <w:rPr>
          <w:rFonts w:ascii="Arial" w:hAnsi="Arial" w:cs="Arial"/>
          <w:sz w:val="24"/>
          <w:szCs w:val="24"/>
        </w:rPr>
      </w:pPr>
    </w:p>
    <w:p w14:paraId="793E63AB" w14:textId="705F7AC4" w:rsidR="00001B09" w:rsidRPr="00614E30" w:rsidRDefault="00001B09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20" w:name="_Toc139921073"/>
      <w:r w:rsidRPr="00614E30">
        <w:rPr>
          <w:rFonts w:ascii="Arial" w:hAnsi="Arial" w:cs="Arial"/>
          <w:b/>
          <w:color w:val="auto"/>
          <w:sz w:val="24"/>
        </w:rPr>
        <w:t>Роли</w:t>
      </w:r>
      <w:bookmarkEnd w:id="20"/>
    </w:p>
    <w:p w14:paraId="19F59323" w14:textId="2313DCE2" w:rsidR="006C07A5" w:rsidRPr="00A16A3E" w:rsidRDefault="006C07A5" w:rsidP="006C07A5">
      <w:pPr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33E9B148" w14:textId="6083EA34" w:rsidR="00412492" w:rsidRPr="00614E30" w:rsidRDefault="00412492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21" w:name="_Toc139921074"/>
      <w:r w:rsidRPr="00614E30">
        <w:rPr>
          <w:rFonts w:ascii="Arial" w:hAnsi="Arial" w:cs="Arial"/>
          <w:b/>
          <w:color w:val="auto"/>
          <w:sz w:val="24"/>
        </w:rPr>
        <w:t>Игровой мир</w:t>
      </w:r>
      <w:bookmarkEnd w:id="21"/>
    </w:p>
    <w:p w14:paraId="3FBCAD2C" w14:textId="125DBBEB" w:rsidR="006C07A5" w:rsidRPr="00A16A3E" w:rsidRDefault="006C07A5" w:rsidP="006C07A5">
      <w:pPr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7431FC8B" w14:textId="2CFBC028" w:rsidR="00412492" w:rsidRPr="00614E30" w:rsidRDefault="00412492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22" w:name="_Toc139921075"/>
      <w:r w:rsidRPr="00614E30">
        <w:rPr>
          <w:rFonts w:ascii="Arial" w:hAnsi="Arial" w:cs="Arial"/>
          <w:b/>
          <w:color w:val="auto"/>
          <w:sz w:val="24"/>
        </w:rPr>
        <w:t>Физика</w:t>
      </w:r>
      <w:bookmarkEnd w:id="22"/>
    </w:p>
    <w:p w14:paraId="60903B90" w14:textId="4422F1BA" w:rsidR="006C07A5" w:rsidRPr="00A16A3E" w:rsidRDefault="006C07A5" w:rsidP="006C07A5">
      <w:pPr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4D5396DA" w14:textId="059E071A" w:rsidR="00412492" w:rsidRPr="00614E30" w:rsidRDefault="00412492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23" w:name="_Toc139921076"/>
      <w:r w:rsidRPr="00614E30">
        <w:rPr>
          <w:rFonts w:ascii="Arial" w:hAnsi="Arial" w:cs="Arial"/>
          <w:b/>
          <w:color w:val="auto"/>
          <w:sz w:val="24"/>
        </w:rPr>
        <w:t>Экономика</w:t>
      </w:r>
      <w:bookmarkEnd w:id="23"/>
    </w:p>
    <w:p w14:paraId="1A8314F0" w14:textId="29F4C2A5" w:rsidR="006C07A5" w:rsidRPr="00A16A3E" w:rsidRDefault="006C07A5" w:rsidP="006C07A5">
      <w:pPr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76A1A312" w14:textId="322F78B2" w:rsidR="00311770" w:rsidRPr="00614E30" w:rsidRDefault="00311770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24" w:name="_Toc139921077"/>
      <w:r w:rsidRPr="00614E30">
        <w:rPr>
          <w:rFonts w:ascii="Arial" w:hAnsi="Arial" w:cs="Arial"/>
          <w:b/>
          <w:color w:val="auto"/>
          <w:sz w:val="24"/>
        </w:rPr>
        <w:t>Игровой баланс</w:t>
      </w:r>
      <w:bookmarkEnd w:id="24"/>
    </w:p>
    <w:p w14:paraId="4A8E2645" w14:textId="50003FF4" w:rsidR="006C07A5" w:rsidRPr="00A16A3E" w:rsidRDefault="006C07A5" w:rsidP="006C07A5">
      <w:pPr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5B6FDC94" w14:textId="7D245A13" w:rsidR="00412492" w:rsidRPr="00614E30" w:rsidRDefault="00412492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25" w:name="_Toc139921078"/>
      <w:r w:rsidRPr="00614E30">
        <w:rPr>
          <w:rFonts w:ascii="Arial" w:hAnsi="Arial" w:cs="Arial"/>
          <w:b/>
          <w:color w:val="auto"/>
          <w:sz w:val="24"/>
        </w:rPr>
        <w:t>Движение персонажа</w:t>
      </w:r>
      <w:r w:rsidR="002419CE">
        <w:rPr>
          <w:rFonts w:ascii="Arial" w:hAnsi="Arial" w:cs="Arial"/>
          <w:b/>
          <w:color w:val="auto"/>
          <w:sz w:val="24"/>
          <w:lang w:val="en-US"/>
        </w:rPr>
        <w:t xml:space="preserve"> (</w:t>
      </w:r>
      <w:r w:rsidR="002419CE">
        <w:rPr>
          <w:rFonts w:ascii="Arial" w:hAnsi="Arial" w:cs="Arial"/>
          <w:b/>
          <w:color w:val="auto"/>
          <w:sz w:val="24"/>
        </w:rPr>
        <w:t>анимация)</w:t>
      </w:r>
      <w:bookmarkEnd w:id="25"/>
    </w:p>
    <w:p w14:paraId="3AFB29B8" w14:textId="1DC667BA" w:rsidR="006C07A5" w:rsidRPr="00A16A3E" w:rsidRDefault="006C07A5" w:rsidP="006C07A5">
      <w:pPr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229CFF7F" w14:textId="2B8D6E0A" w:rsidR="00064A41" w:rsidRPr="00614E30" w:rsidRDefault="00064A41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26" w:name="_Toc139921079"/>
      <w:r w:rsidRPr="00614E30">
        <w:rPr>
          <w:rFonts w:ascii="Arial" w:hAnsi="Arial" w:cs="Arial"/>
          <w:b/>
          <w:color w:val="auto"/>
          <w:sz w:val="24"/>
        </w:rPr>
        <w:t>Поведение игрока и камеры</w:t>
      </w:r>
      <w:bookmarkEnd w:id="26"/>
    </w:p>
    <w:p w14:paraId="6BC3485A" w14:textId="58E15912" w:rsidR="006C07A5" w:rsidRPr="00A16A3E" w:rsidRDefault="006C07A5" w:rsidP="006C07A5">
      <w:pPr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0B5F22D5" w14:textId="07B01671" w:rsidR="00001B09" w:rsidRPr="00614E30" w:rsidRDefault="00412492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27" w:name="_Toc139921080"/>
      <w:r w:rsidRPr="00614E30">
        <w:rPr>
          <w:rFonts w:ascii="Arial" w:hAnsi="Arial" w:cs="Arial"/>
          <w:b/>
          <w:color w:val="auto"/>
          <w:sz w:val="24"/>
        </w:rPr>
        <w:t>Предметы</w:t>
      </w:r>
      <w:r w:rsidR="008B64FE" w:rsidRPr="00614E30">
        <w:rPr>
          <w:rFonts w:ascii="Arial" w:hAnsi="Arial" w:cs="Arial"/>
          <w:b/>
          <w:color w:val="auto"/>
          <w:sz w:val="24"/>
        </w:rPr>
        <w:t xml:space="preserve"> и объекты</w:t>
      </w:r>
      <w:bookmarkEnd w:id="27"/>
      <w:r w:rsidR="00001B09" w:rsidRPr="00614E30">
        <w:rPr>
          <w:rFonts w:ascii="Arial" w:hAnsi="Arial" w:cs="Arial"/>
          <w:b/>
          <w:color w:val="auto"/>
          <w:sz w:val="24"/>
        </w:rPr>
        <w:t xml:space="preserve"> </w:t>
      </w:r>
    </w:p>
    <w:p w14:paraId="0959925E" w14:textId="3EFDF6C1" w:rsidR="006C07A5" w:rsidRPr="00A16A3E" w:rsidRDefault="006C07A5" w:rsidP="006C07A5">
      <w:pPr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362239A6" w14:textId="416B1DB7" w:rsidR="00412492" w:rsidRPr="00614E30" w:rsidRDefault="00412492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28" w:name="_Toc139921081"/>
      <w:r w:rsidRPr="00614E30">
        <w:rPr>
          <w:rFonts w:ascii="Arial" w:hAnsi="Arial" w:cs="Arial"/>
          <w:b/>
          <w:color w:val="auto"/>
          <w:sz w:val="24"/>
        </w:rPr>
        <w:t>Действия</w:t>
      </w:r>
      <w:bookmarkEnd w:id="28"/>
    </w:p>
    <w:p w14:paraId="455FDF5B" w14:textId="1E2D03B5" w:rsidR="006C07A5" w:rsidRPr="00A16A3E" w:rsidRDefault="006C07A5" w:rsidP="006C07A5">
      <w:pPr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59D12844" w14:textId="7B990672" w:rsidR="00412492" w:rsidRPr="00614E30" w:rsidRDefault="00412492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29" w:name="_Toc139921082"/>
      <w:r w:rsidRPr="00614E30">
        <w:rPr>
          <w:rFonts w:ascii="Arial" w:hAnsi="Arial" w:cs="Arial"/>
          <w:b/>
          <w:color w:val="auto"/>
          <w:sz w:val="24"/>
        </w:rPr>
        <w:lastRenderedPageBreak/>
        <w:t>Бой</w:t>
      </w:r>
      <w:bookmarkEnd w:id="29"/>
    </w:p>
    <w:p w14:paraId="38993CA6" w14:textId="62065365" w:rsidR="00FA6463" w:rsidRPr="00614E30" w:rsidRDefault="00311770" w:rsidP="00614E30">
      <w:pPr>
        <w:pStyle w:val="Heading3"/>
        <w:numPr>
          <w:ilvl w:val="2"/>
          <w:numId w:val="1"/>
        </w:numPr>
        <w:tabs>
          <w:tab w:val="left" w:pos="900"/>
        </w:tabs>
        <w:spacing w:before="160" w:after="80"/>
        <w:ind w:left="0" w:firstLine="0"/>
        <w:rPr>
          <w:rFonts w:ascii="Arial" w:hAnsi="Arial" w:cs="Arial"/>
          <w:b/>
          <w:color w:val="auto"/>
        </w:rPr>
      </w:pPr>
      <w:bookmarkStart w:id="30" w:name="_Toc139921083"/>
      <w:r w:rsidRPr="00614E30">
        <w:rPr>
          <w:rFonts w:ascii="Arial" w:hAnsi="Arial" w:cs="Arial"/>
          <w:b/>
          <w:color w:val="auto"/>
        </w:rPr>
        <w:t>Описание врага</w:t>
      </w:r>
      <w:bookmarkEnd w:id="30"/>
    </w:p>
    <w:p w14:paraId="36CA9750" w14:textId="288A9BE4" w:rsidR="006C07A5" w:rsidRPr="00A16A3E" w:rsidRDefault="006C07A5" w:rsidP="006C07A5">
      <w:pPr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04648881" w14:textId="2CE02535" w:rsidR="00311770" w:rsidRPr="00614E30" w:rsidRDefault="00311770" w:rsidP="00614E30">
      <w:pPr>
        <w:pStyle w:val="Heading3"/>
        <w:numPr>
          <w:ilvl w:val="2"/>
          <w:numId w:val="1"/>
        </w:numPr>
        <w:tabs>
          <w:tab w:val="left" w:pos="900"/>
        </w:tabs>
        <w:spacing w:before="160" w:after="80"/>
        <w:ind w:left="0" w:firstLine="0"/>
        <w:rPr>
          <w:rFonts w:ascii="Arial" w:hAnsi="Arial" w:cs="Arial"/>
          <w:b/>
          <w:color w:val="auto"/>
        </w:rPr>
      </w:pPr>
      <w:bookmarkStart w:id="31" w:name="_Toc139921084"/>
      <w:r w:rsidRPr="00614E30">
        <w:rPr>
          <w:rFonts w:ascii="Arial" w:hAnsi="Arial" w:cs="Arial"/>
          <w:b/>
          <w:color w:val="auto"/>
        </w:rPr>
        <w:t>Последовательность смерти (поражения)</w:t>
      </w:r>
      <w:bookmarkEnd w:id="31"/>
    </w:p>
    <w:p w14:paraId="2E002F82" w14:textId="72E7E0DC" w:rsidR="006C07A5" w:rsidRPr="00A16A3E" w:rsidRDefault="006C07A5" w:rsidP="006C07A5">
      <w:pPr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2664A459" w14:textId="12F65578" w:rsidR="00311770" w:rsidRPr="00614E30" w:rsidRDefault="00311770" w:rsidP="00614E30">
      <w:pPr>
        <w:pStyle w:val="Heading3"/>
        <w:numPr>
          <w:ilvl w:val="2"/>
          <w:numId w:val="1"/>
        </w:numPr>
        <w:tabs>
          <w:tab w:val="left" w:pos="900"/>
        </w:tabs>
        <w:spacing w:before="160" w:after="80"/>
        <w:ind w:left="0" w:firstLine="0"/>
        <w:rPr>
          <w:rFonts w:ascii="Arial" w:hAnsi="Arial" w:cs="Arial"/>
          <w:b/>
          <w:color w:val="auto"/>
        </w:rPr>
      </w:pPr>
      <w:bookmarkStart w:id="32" w:name="_Toc139921085"/>
      <w:r w:rsidRPr="00614E30">
        <w:rPr>
          <w:rFonts w:ascii="Arial" w:hAnsi="Arial" w:cs="Arial"/>
          <w:b/>
          <w:color w:val="auto"/>
        </w:rPr>
        <w:t>Последовательность ничьи</w:t>
      </w:r>
      <w:bookmarkEnd w:id="32"/>
    </w:p>
    <w:p w14:paraId="412954EF" w14:textId="543C2465" w:rsidR="006C07A5" w:rsidRPr="00A16A3E" w:rsidRDefault="006C07A5" w:rsidP="006C07A5">
      <w:pPr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40383FD4" w14:textId="69AC2F7D" w:rsidR="00064A41" w:rsidRPr="00614E30" w:rsidRDefault="00064A41" w:rsidP="00614E30">
      <w:pPr>
        <w:pStyle w:val="Heading3"/>
        <w:numPr>
          <w:ilvl w:val="2"/>
          <w:numId w:val="1"/>
        </w:numPr>
        <w:tabs>
          <w:tab w:val="left" w:pos="900"/>
        </w:tabs>
        <w:spacing w:before="160" w:after="80"/>
        <w:ind w:left="0" w:firstLine="0"/>
        <w:rPr>
          <w:rFonts w:ascii="Arial" w:hAnsi="Arial" w:cs="Arial"/>
          <w:b/>
          <w:color w:val="auto"/>
        </w:rPr>
      </w:pPr>
      <w:bookmarkStart w:id="33" w:name="_Toc139921086"/>
      <w:r w:rsidRPr="00614E30">
        <w:rPr>
          <w:rFonts w:ascii="Arial" w:hAnsi="Arial" w:cs="Arial"/>
          <w:b/>
          <w:color w:val="auto"/>
        </w:rPr>
        <w:t>Последовательность победы</w:t>
      </w:r>
      <w:bookmarkEnd w:id="33"/>
    </w:p>
    <w:p w14:paraId="0DA6B703" w14:textId="624EA312" w:rsidR="006C07A5" w:rsidRPr="00A16A3E" w:rsidRDefault="006C07A5" w:rsidP="006C07A5">
      <w:pPr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22ABA627" w14:textId="0A0554ED" w:rsidR="00311770" w:rsidRPr="00614E30" w:rsidRDefault="00311770" w:rsidP="00614E30">
      <w:pPr>
        <w:pStyle w:val="Heading3"/>
        <w:numPr>
          <w:ilvl w:val="2"/>
          <w:numId w:val="1"/>
        </w:numPr>
        <w:tabs>
          <w:tab w:val="left" w:pos="900"/>
        </w:tabs>
        <w:spacing w:before="160" w:after="80"/>
        <w:ind w:left="0" w:firstLine="0"/>
        <w:rPr>
          <w:rFonts w:ascii="Arial" w:hAnsi="Arial" w:cs="Arial"/>
          <w:b/>
          <w:color w:val="auto"/>
        </w:rPr>
      </w:pPr>
      <w:bookmarkStart w:id="34" w:name="_Toc139921087"/>
      <w:r w:rsidRPr="00614E30">
        <w:rPr>
          <w:rFonts w:ascii="Arial" w:hAnsi="Arial" w:cs="Arial"/>
          <w:b/>
          <w:color w:val="auto"/>
        </w:rPr>
        <w:t>Повреждения</w:t>
      </w:r>
      <w:bookmarkEnd w:id="34"/>
    </w:p>
    <w:p w14:paraId="0997CC83" w14:textId="3D23910D" w:rsidR="006C07A5" w:rsidRPr="00A16A3E" w:rsidRDefault="006C07A5" w:rsidP="00614E30">
      <w:pPr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62AF8E68" w14:textId="50E38DCD" w:rsidR="00412492" w:rsidRPr="00614E30" w:rsidRDefault="008B64FE" w:rsidP="00614E30">
      <w:pPr>
        <w:pStyle w:val="Heading3"/>
        <w:numPr>
          <w:ilvl w:val="2"/>
          <w:numId w:val="1"/>
        </w:numPr>
        <w:tabs>
          <w:tab w:val="left" w:pos="900"/>
        </w:tabs>
        <w:spacing w:before="160" w:after="80"/>
        <w:ind w:left="0" w:firstLine="0"/>
        <w:rPr>
          <w:rFonts w:ascii="Arial" w:hAnsi="Arial" w:cs="Arial"/>
          <w:b/>
          <w:color w:val="auto"/>
        </w:rPr>
      </w:pPr>
      <w:bookmarkStart w:id="35" w:name="_Toc139921088"/>
      <w:r w:rsidRPr="00614E30">
        <w:rPr>
          <w:rFonts w:ascii="Arial" w:hAnsi="Arial" w:cs="Arial"/>
          <w:b/>
          <w:color w:val="auto"/>
        </w:rPr>
        <w:t>Схема экрана</w:t>
      </w:r>
      <w:bookmarkEnd w:id="35"/>
    </w:p>
    <w:p w14:paraId="44C3E1CA" w14:textId="5D20A0B2" w:rsidR="006C07A5" w:rsidRPr="00A16A3E" w:rsidRDefault="00614E30" w:rsidP="00614E30">
      <w:pPr>
        <w:tabs>
          <w:tab w:val="left" w:pos="993"/>
        </w:tabs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614E30">
        <w:rPr>
          <w:rFonts w:ascii="Arial" w:hAnsi="Arial" w:cs="Arial"/>
          <w:sz w:val="24"/>
          <w:szCs w:val="24"/>
        </w:rPr>
        <w:t>Текст</w:t>
      </w:r>
    </w:p>
    <w:p w14:paraId="02597334" w14:textId="15041166" w:rsidR="00064A41" w:rsidRPr="00614E30" w:rsidRDefault="00064A41" w:rsidP="00614E30">
      <w:pPr>
        <w:pStyle w:val="Heading3"/>
        <w:numPr>
          <w:ilvl w:val="2"/>
          <w:numId w:val="1"/>
        </w:numPr>
        <w:tabs>
          <w:tab w:val="left" w:pos="900"/>
        </w:tabs>
        <w:spacing w:before="160" w:after="80"/>
        <w:ind w:left="0" w:firstLine="0"/>
        <w:rPr>
          <w:rFonts w:ascii="Arial" w:hAnsi="Arial" w:cs="Arial"/>
          <w:b/>
          <w:color w:val="auto"/>
        </w:rPr>
      </w:pPr>
      <w:bookmarkStart w:id="36" w:name="_Toc139921089"/>
      <w:r w:rsidRPr="00614E30">
        <w:rPr>
          <w:rFonts w:ascii="Arial" w:hAnsi="Arial" w:cs="Arial"/>
          <w:b/>
          <w:color w:val="auto"/>
        </w:rPr>
        <w:t>Способы сохранения игры</w:t>
      </w:r>
      <w:bookmarkEnd w:id="36"/>
    </w:p>
    <w:p w14:paraId="581C2FE6" w14:textId="504444A5" w:rsidR="006C07A5" w:rsidRPr="00A16A3E" w:rsidRDefault="006C07A5" w:rsidP="006C07A5">
      <w:pPr>
        <w:tabs>
          <w:tab w:val="left" w:pos="993"/>
        </w:tabs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79D287FF" w14:textId="64B5351E" w:rsidR="00412492" w:rsidRPr="00614E30" w:rsidRDefault="00412492" w:rsidP="00614E30">
      <w:pPr>
        <w:pStyle w:val="Heading3"/>
        <w:numPr>
          <w:ilvl w:val="2"/>
          <w:numId w:val="1"/>
        </w:numPr>
        <w:tabs>
          <w:tab w:val="left" w:pos="900"/>
        </w:tabs>
        <w:spacing w:before="160" w:after="80"/>
        <w:ind w:left="0" w:firstLine="0"/>
        <w:rPr>
          <w:rFonts w:ascii="Arial" w:hAnsi="Arial" w:cs="Arial"/>
          <w:b/>
          <w:color w:val="auto"/>
        </w:rPr>
      </w:pPr>
      <w:bookmarkStart w:id="37" w:name="_Toc139921090"/>
      <w:r w:rsidRPr="00614E30">
        <w:rPr>
          <w:rFonts w:ascii="Arial" w:hAnsi="Arial" w:cs="Arial"/>
          <w:b/>
          <w:color w:val="auto"/>
        </w:rPr>
        <w:t>Варианты развития</w:t>
      </w:r>
      <w:bookmarkEnd w:id="37"/>
    </w:p>
    <w:p w14:paraId="16C3B9F6" w14:textId="4C84020A" w:rsidR="006C07A5" w:rsidRPr="00A16A3E" w:rsidRDefault="006C07A5" w:rsidP="006C07A5">
      <w:pPr>
        <w:tabs>
          <w:tab w:val="left" w:pos="993"/>
        </w:tabs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6F213243" w14:textId="4AE747E8" w:rsidR="008B64FE" w:rsidRPr="00614E30" w:rsidRDefault="008B64FE" w:rsidP="00614E30">
      <w:pPr>
        <w:pStyle w:val="Heading3"/>
        <w:numPr>
          <w:ilvl w:val="2"/>
          <w:numId w:val="1"/>
        </w:numPr>
        <w:tabs>
          <w:tab w:val="left" w:pos="900"/>
        </w:tabs>
        <w:spacing w:before="160" w:after="80"/>
        <w:ind w:left="0" w:firstLine="0"/>
        <w:rPr>
          <w:rFonts w:ascii="Arial" w:hAnsi="Arial" w:cs="Arial"/>
          <w:b/>
          <w:color w:val="auto"/>
        </w:rPr>
      </w:pPr>
      <w:bookmarkStart w:id="38" w:name="_Toc139921091"/>
      <w:r w:rsidRPr="00614E30">
        <w:rPr>
          <w:rFonts w:ascii="Arial" w:hAnsi="Arial" w:cs="Arial"/>
          <w:b/>
          <w:color w:val="auto"/>
        </w:rPr>
        <w:t>Параметры игры</w:t>
      </w:r>
      <w:bookmarkEnd w:id="38"/>
    </w:p>
    <w:p w14:paraId="25BE59D6" w14:textId="3CBA6DED" w:rsidR="006C07A5" w:rsidRPr="00A16A3E" w:rsidRDefault="006C07A5" w:rsidP="006C07A5">
      <w:pPr>
        <w:tabs>
          <w:tab w:val="left" w:pos="993"/>
        </w:tabs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4438C8FF" w14:textId="5F6673B2" w:rsidR="008B64FE" w:rsidRPr="00614E30" w:rsidRDefault="008B64FE" w:rsidP="00614E30">
      <w:pPr>
        <w:pStyle w:val="Heading3"/>
        <w:numPr>
          <w:ilvl w:val="2"/>
          <w:numId w:val="1"/>
        </w:numPr>
        <w:tabs>
          <w:tab w:val="left" w:pos="900"/>
        </w:tabs>
        <w:spacing w:before="160" w:after="80"/>
        <w:ind w:left="0" w:firstLine="0"/>
        <w:rPr>
          <w:rFonts w:ascii="Arial" w:hAnsi="Arial" w:cs="Arial"/>
          <w:b/>
          <w:color w:val="auto"/>
        </w:rPr>
      </w:pPr>
      <w:bookmarkStart w:id="39" w:name="_Toc139921092"/>
      <w:r w:rsidRPr="00614E30">
        <w:rPr>
          <w:rFonts w:ascii="Arial" w:hAnsi="Arial" w:cs="Arial"/>
          <w:b/>
          <w:color w:val="auto"/>
        </w:rPr>
        <w:t>Сохранение</w:t>
      </w:r>
      <w:r w:rsidR="00EE3CC9" w:rsidRPr="00614E30">
        <w:rPr>
          <w:rFonts w:ascii="Arial" w:hAnsi="Arial" w:cs="Arial"/>
          <w:b/>
          <w:color w:val="auto"/>
        </w:rPr>
        <w:t>, пауза</w:t>
      </w:r>
      <w:r w:rsidRPr="00614E30">
        <w:rPr>
          <w:rFonts w:ascii="Arial" w:hAnsi="Arial" w:cs="Arial"/>
          <w:b/>
          <w:color w:val="auto"/>
        </w:rPr>
        <w:t xml:space="preserve"> и чекпийнты</w:t>
      </w:r>
      <w:r w:rsidR="00EE3CC9" w:rsidRPr="00614E30">
        <w:rPr>
          <w:rFonts w:ascii="Arial" w:hAnsi="Arial" w:cs="Arial"/>
          <w:b/>
          <w:color w:val="auto"/>
        </w:rPr>
        <w:t xml:space="preserve"> в игре</w:t>
      </w:r>
      <w:bookmarkEnd w:id="39"/>
    </w:p>
    <w:p w14:paraId="7871658D" w14:textId="4EC3BD90" w:rsidR="006C07A5" w:rsidRPr="00A16A3E" w:rsidRDefault="006C07A5" w:rsidP="006C07A5">
      <w:pPr>
        <w:tabs>
          <w:tab w:val="left" w:pos="993"/>
        </w:tabs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68628F93" w14:textId="22BF18C6" w:rsidR="00EE3CC9" w:rsidRPr="00614E30" w:rsidRDefault="00EE3CC9" w:rsidP="00614E30">
      <w:pPr>
        <w:pStyle w:val="Heading3"/>
        <w:numPr>
          <w:ilvl w:val="2"/>
          <w:numId w:val="1"/>
        </w:numPr>
        <w:tabs>
          <w:tab w:val="left" w:pos="900"/>
        </w:tabs>
        <w:spacing w:before="160" w:after="80"/>
        <w:ind w:left="0" w:firstLine="0"/>
        <w:rPr>
          <w:rFonts w:ascii="Arial" w:hAnsi="Arial" w:cs="Arial"/>
          <w:b/>
          <w:color w:val="auto"/>
        </w:rPr>
      </w:pPr>
      <w:bookmarkStart w:id="40" w:name="_Toc139921093"/>
      <w:r w:rsidRPr="00614E30">
        <w:rPr>
          <w:rFonts w:ascii="Arial" w:hAnsi="Arial" w:cs="Arial"/>
          <w:b/>
          <w:color w:val="auto"/>
        </w:rPr>
        <w:t>Игровая логика, одиночная игра</w:t>
      </w:r>
      <w:bookmarkEnd w:id="40"/>
    </w:p>
    <w:p w14:paraId="18263B60" w14:textId="3032F385" w:rsidR="006C07A5" w:rsidRPr="00A16A3E" w:rsidRDefault="006C07A5" w:rsidP="006C07A5">
      <w:pPr>
        <w:tabs>
          <w:tab w:val="left" w:pos="993"/>
        </w:tabs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6128DBEE" w14:textId="61563376" w:rsidR="00EE3CC9" w:rsidRPr="00614E30" w:rsidRDefault="00EE3CC9" w:rsidP="00614E30">
      <w:pPr>
        <w:pStyle w:val="Heading3"/>
        <w:numPr>
          <w:ilvl w:val="2"/>
          <w:numId w:val="1"/>
        </w:numPr>
        <w:tabs>
          <w:tab w:val="left" w:pos="900"/>
        </w:tabs>
        <w:spacing w:before="160" w:after="80"/>
        <w:ind w:left="0" w:firstLine="0"/>
        <w:rPr>
          <w:rFonts w:ascii="Arial" w:hAnsi="Arial" w:cs="Arial"/>
          <w:b/>
          <w:color w:val="auto"/>
        </w:rPr>
      </w:pPr>
      <w:bookmarkStart w:id="41" w:name="_Toc139921094"/>
      <w:r w:rsidRPr="00614E30">
        <w:rPr>
          <w:rFonts w:ascii="Arial" w:hAnsi="Arial" w:cs="Arial"/>
          <w:b/>
          <w:color w:val="auto"/>
        </w:rPr>
        <w:t>Игровая логика, мультиплеер</w:t>
      </w:r>
      <w:bookmarkEnd w:id="41"/>
    </w:p>
    <w:p w14:paraId="4301146D" w14:textId="6BBD30E9" w:rsidR="006C07A5" w:rsidRDefault="006C07A5" w:rsidP="006C07A5">
      <w:pPr>
        <w:tabs>
          <w:tab w:val="left" w:pos="993"/>
        </w:tabs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540A5527" w14:textId="77777777" w:rsidR="00614E30" w:rsidRPr="00A16A3E" w:rsidRDefault="00614E30" w:rsidP="006C07A5">
      <w:pPr>
        <w:tabs>
          <w:tab w:val="left" w:pos="993"/>
        </w:tabs>
        <w:spacing w:beforeLines="40" w:before="96" w:afterLines="40" w:after="96"/>
        <w:rPr>
          <w:rFonts w:ascii="Arial" w:hAnsi="Arial" w:cs="Arial"/>
          <w:sz w:val="24"/>
          <w:szCs w:val="24"/>
        </w:rPr>
      </w:pPr>
    </w:p>
    <w:p w14:paraId="23122575" w14:textId="50AE1808" w:rsidR="00412492" w:rsidRPr="00A16A3E" w:rsidRDefault="00412492" w:rsidP="005F42A4">
      <w:pPr>
        <w:pStyle w:val="Heading1"/>
        <w:numPr>
          <w:ilvl w:val="0"/>
          <w:numId w:val="1"/>
        </w:numPr>
        <w:rPr>
          <w:rFonts w:ascii="Arial" w:hAnsi="Arial" w:cs="Arial"/>
          <w:b/>
          <w:color w:val="auto"/>
          <w:sz w:val="28"/>
        </w:rPr>
      </w:pPr>
      <w:bookmarkStart w:id="42" w:name="_Toc139921095"/>
      <w:r w:rsidRPr="00A16A3E">
        <w:rPr>
          <w:rFonts w:ascii="Arial" w:hAnsi="Arial" w:cs="Arial"/>
          <w:b/>
          <w:color w:val="auto"/>
          <w:sz w:val="28"/>
        </w:rPr>
        <w:t>История</w:t>
      </w:r>
      <w:r w:rsidR="0044504A" w:rsidRPr="00A16A3E">
        <w:rPr>
          <w:rFonts w:ascii="Arial" w:hAnsi="Arial" w:cs="Arial"/>
          <w:b/>
          <w:color w:val="auto"/>
          <w:sz w:val="28"/>
        </w:rPr>
        <w:t xml:space="preserve"> (Сюжет)</w:t>
      </w:r>
      <w:r w:rsidRPr="00A16A3E">
        <w:rPr>
          <w:rFonts w:ascii="Arial" w:hAnsi="Arial" w:cs="Arial"/>
          <w:b/>
          <w:color w:val="auto"/>
          <w:sz w:val="28"/>
        </w:rPr>
        <w:t>:</w:t>
      </w:r>
      <w:bookmarkEnd w:id="42"/>
    </w:p>
    <w:p w14:paraId="4B95A898" w14:textId="1CFC6E62" w:rsidR="00412492" w:rsidRPr="00614E30" w:rsidRDefault="00412492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43" w:name="_Toc139921096"/>
      <w:r w:rsidRPr="00614E30">
        <w:rPr>
          <w:rFonts w:ascii="Arial" w:hAnsi="Arial" w:cs="Arial"/>
          <w:b/>
          <w:color w:val="auto"/>
          <w:sz w:val="24"/>
        </w:rPr>
        <w:t>Предыстория</w:t>
      </w:r>
      <w:bookmarkEnd w:id="43"/>
    </w:p>
    <w:p w14:paraId="1B23715B" w14:textId="64787A8A" w:rsidR="006C07A5" w:rsidRPr="00980620" w:rsidRDefault="00980620" w:rsidP="006C07A5">
      <w:pPr>
        <w:spacing w:beforeLines="40" w:before="96" w:afterLines="40" w:after="9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Глава 1 – Пролог в документе </w:t>
      </w:r>
      <w:r>
        <w:rPr>
          <w:rFonts w:ascii="Arial" w:hAnsi="Arial" w:cs="Arial"/>
          <w:sz w:val="24"/>
          <w:szCs w:val="24"/>
          <w:lang w:val="en-US"/>
        </w:rPr>
        <w:t>Game</w:t>
      </w:r>
      <w:r w:rsidRPr="0098062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plot</w:t>
      </w:r>
      <w:r w:rsidRPr="0098062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v</w:t>
      </w:r>
      <w:r w:rsidRPr="00980620">
        <w:rPr>
          <w:rFonts w:ascii="Arial" w:hAnsi="Arial" w:cs="Arial"/>
          <w:sz w:val="24"/>
          <w:szCs w:val="24"/>
        </w:rPr>
        <w:t>.1</w:t>
      </w:r>
      <w:r>
        <w:rPr>
          <w:rFonts w:ascii="Arial" w:hAnsi="Arial" w:cs="Arial"/>
          <w:sz w:val="24"/>
          <w:szCs w:val="24"/>
        </w:rPr>
        <w:t>.</w:t>
      </w:r>
    </w:p>
    <w:p w14:paraId="21B7B40F" w14:textId="084E2D65" w:rsidR="00412492" w:rsidRPr="00614E30" w:rsidRDefault="00412492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44" w:name="_Toc139921097"/>
      <w:r w:rsidRPr="00614E30">
        <w:rPr>
          <w:rFonts w:ascii="Arial" w:hAnsi="Arial" w:cs="Arial"/>
          <w:b/>
          <w:color w:val="auto"/>
          <w:sz w:val="24"/>
        </w:rPr>
        <w:t>Развитие сюжета</w:t>
      </w:r>
      <w:bookmarkEnd w:id="44"/>
    </w:p>
    <w:p w14:paraId="3A3042E0" w14:textId="4F4706C3" w:rsidR="006C07A5" w:rsidRPr="00747766" w:rsidRDefault="00980620" w:rsidP="006C07A5">
      <w:pPr>
        <w:spacing w:beforeLines="40" w:before="96" w:afterLines="40" w:after="9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Глава 2, Глава 3, Глава 4, Глава 5, Глава 6 и Глава 7 – Эпилог в документе </w:t>
      </w:r>
      <w:r>
        <w:rPr>
          <w:rFonts w:ascii="Arial" w:hAnsi="Arial" w:cs="Arial"/>
          <w:sz w:val="24"/>
          <w:szCs w:val="24"/>
          <w:lang w:val="en-US"/>
        </w:rPr>
        <w:t>Game</w:t>
      </w:r>
      <w:r w:rsidRPr="0098062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plot</w:t>
      </w:r>
      <w:r w:rsidRPr="0098062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v</w:t>
      </w:r>
      <w:r w:rsidRPr="00980620">
        <w:rPr>
          <w:rFonts w:ascii="Arial" w:hAnsi="Arial" w:cs="Arial"/>
          <w:sz w:val="24"/>
          <w:szCs w:val="24"/>
        </w:rPr>
        <w:t>.1</w:t>
      </w:r>
      <w:r>
        <w:rPr>
          <w:rFonts w:ascii="Arial" w:hAnsi="Arial" w:cs="Arial"/>
          <w:sz w:val="24"/>
          <w:szCs w:val="24"/>
        </w:rPr>
        <w:t>.</w:t>
      </w:r>
    </w:p>
    <w:p w14:paraId="5CFA78A5" w14:textId="668C8199" w:rsidR="00412492" w:rsidRPr="00A16A3E" w:rsidRDefault="00412492" w:rsidP="005F42A4">
      <w:pPr>
        <w:pStyle w:val="Heading1"/>
        <w:numPr>
          <w:ilvl w:val="0"/>
          <w:numId w:val="1"/>
        </w:numPr>
        <w:rPr>
          <w:rFonts w:ascii="Arial" w:hAnsi="Arial" w:cs="Arial"/>
          <w:b/>
          <w:color w:val="auto"/>
          <w:sz w:val="28"/>
        </w:rPr>
      </w:pPr>
      <w:bookmarkStart w:id="45" w:name="_Toc139921098"/>
      <w:r w:rsidRPr="00A16A3E">
        <w:rPr>
          <w:rFonts w:ascii="Arial" w:hAnsi="Arial" w:cs="Arial"/>
          <w:b/>
          <w:color w:val="auto"/>
          <w:sz w:val="28"/>
        </w:rPr>
        <w:lastRenderedPageBreak/>
        <w:t>Игровой мир:</w:t>
      </w:r>
      <w:bookmarkEnd w:id="45"/>
    </w:p>
    <w:p w14:paraId="3754C34B" w14:textId="50E9F860" w:rsidR="00412492" w:rsidRPr="00614E30" w:rsidRDefault="00412492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46" w:name="_Toc139921099"/>
      <w:r w:rsidRPr="00614E30">
        <w:rPr>
          <w:rFonts w:ascii="Arial" w:hAnsi="Arial" w:cs="Arial"/>
          <w:b/>
          <w:color w:val="auto"/>
          <w:sz w:val="24"/>
        </w:rPr>
        <w:t>Общее представление</w:t>
      </w:r>
      <w:bookmarkEnd w:id="46"/>
    </w:p>
    <w:p w14:paraId="3AEA62E0" w14:textId="5117F2FC" w:rsidR="006C07A5" w:rsidRPr="00A16A3E" w:rsidRDefault="006C07A5" w:rsidP="006C07A5">
      <w:pPr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3EF58482" w14:textId="06EEDB50" w:rsidR="00412492" w:rsidRPr="00614E30" w:rsidRDefault="00412492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47" w:name="_Toc139921100"/>
      <w:r w:rsidRPr="00614E30">
        <w:rPr>
          <w:rFonts w:ascii="Arial" w:hAnsi="Arial" w:cs="Arial"/>
          <w:b/>
          <w:color w:val="auto"/>
          <w:sz w:val="24"/>
        </w:rPr>
        <w:t>Локации</w:t>
      </w:r>
      <w:bookmarkEnd w:id="47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10"/>
        <w:gridCol w:w="2968"/>
        <w:gridCol w:w="3968"/>
        <w:gridCol w:w="1699"/>
      </w:tblGrid>
      <w:tr w:rsidR="00CC10A1" w14:paraId="68092E4C" w14:textId="77777777" w:rsidTr="00347E91">
        <w:trPr>
          <w:tblHeader/>
        </w:trPr>
        <w:tc>
          <w:tcPr>
            <w:tcW w:w="380" w:type="pct"/>
            <w:shd w:val="clear" w:color="auto" w:fill="DBDBDB" w:themeFill="accent3" w:themeFillTint="66"/>
            <w:vAlign w:val="center"/>
          </w:tcPr>
          <w:p w14:paraId="7A4BE59A" w14:textId="2E2450A8" w:rsidR="00CC10A1" w:rsidRPr="006850E0" w:rsidRDefault="00CC10A1" w:rsidP="00617A84">
            <w:pPr>
              <w:spacing w:beforeLines="40" w:before="96" w:afterLines="40" w:after="96"/>
              <w:jc w:val="center"/>
              <w:rPr>
                <w:rFonts w:ascii="Arial" w:hAnsi="Arial" w:cs="Arial"/>
              </w:rPr>
            </w:pPr>
            <w:r w:rsidRPr="006850E0">
              <w:rPr>
                <w:rFonts w:ascii="Arial" w:hAnsi="Arial" w:cs="Arial"/>
              </w:rPr>
              <w:t>№</w:t>
            </w:r>
          </w:p>
        </w:tc>
        <w:tc>
          <w:tcPr>
            <w:tcW w:w="1588" w:type="pct"/>
            <w:shd w:val="clear" w:color="auto" w:fill="DBDBDB" w:themeFill="accent3" w:themeFillTint="66"/>
            <w:vAlign w:val="center"/>
          </w:tcPr>
          <w:p w14:paraId="32DC3860" w14:textId="7FF32D13" w:rsidR="00CC10A1" w:rsidRPr="00DF5C40" w:rsidRDefault="00CC10A1" w:rsidP="0079608A">
            <w:pPr>
              <w:spacing w:beforeLines="40" w:before="96" w:afterLines="40" w:after="96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>Локация</w:t>
            </w:r>
          </w:p>
        </w:tc>
        <w:tc>
          <w:tcPr>
            <w:tcW w:w="2123" w:type="pct"/>
            <w:shd w:val="clear" w:color="auto" w:fill="DBDBDB" w:themeFill="accent3" w:themeFillTint="66"/>
            <w:vAlign w:val="center"/>
          </w:tcPr>
          <w:p w14:paraId="4CB44765" w14:textId="3EC8255E" w:rsidR="00CC10A1" w:rsidRPr="00EB67FA" w:rsidRDefault="00CC10A1" w:rsidP="00617A84">
            <w:pPr>
              <w:spacing w:beforeLines="40" w:before="96" w:afterLines="40" w:after="96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Описание</w:t>
            </w:r>
          </w:p>
        </w:tc>
        <w:tc>
          <w:tcPr>
            <w:tcW w:w="909" w:type="pct"/>
            <w:shd w:val="clear" w:color="auto" w:fill="DBDBDB" w:themeFill="accent3" w:themeFillTint="66"/>
            <w:vAlign w:val="center"/>
          </w:tcPr>
          <w:p w14:paraId="5BCAA4A9" w14:textId="0C0D9F26" w:rsidR="00CC10A1" w:rsidRPr="006850E0" w:rsidRDefault="00CC10A1" w:rsidP="00617A84">
            <w:pPr>
              <w:spacing w:beforeLines="40" w:before="96" w:afterLines="40" w:after="96"/>
              <w:jc w:val="center"/>
              <w:rPr>
                <w:rFonts w:ascii="Arial" w:hAnsi="Arial" w:cs="Arial"/>
              </w:rPr>
            </w:pPr>
            <w:r w:rsidRPr="006850E0">
              <w:rPr>
                <w:rFonts w:ascii="Arial" w:hAnsi="Arial" w:cs="Arial"/>
              </w:rPr>
              <w:t>Глава</w:t>
            </w:r>
          </w:p>
        </w:tc>
      </w:tr>
      <w:tr w:rsidR="00CC10A1" w14:paraId="1328A917" w14:textId="77777777" w:rsidTr="00347E91">
        <w:tc>
          <w:tcPr>
            <w:tcW w:w="380" w:type="pct"/>
            <w:vAlign w:val="center"/>
          </w:tcPr>
          <w:p w14:paraId="3E5CC7AC" w14:textId="77777777" w:rsidR="00CC10A1" w:rsidRPr="006850E0" w:rsidRDefault="00CC10A1" w:rsidP="00F21B47">
            <w:pPr>
              <w:pStyle w:val="ListParagraph"/>
              <w:numPr>
                <w:ilvl w:val="0"/>
                <w:numId w:val="7"/>
              </w:numPr>
              <w:spacing w:beforeLines="40" w:before="96" w:afterLines="40" w:after="96"/>
              <w:rPr>
                <w:rFonts w:ascii="Arial" w:hAnsi="Arial" w:cs="Arial"/>
              </w:rPr>
            </w:pPr>
          </w:p>
        </w:tc>
        <w:tc>
          <w:tcPr>
            <w:tcW w:w="1588" w:type="pct"/>
            <w:vAlign w:val="center"/>
          </w:tcPr>
          <w:p w14:paraId="0864DD3E" w14:textId="2C1213E8" w:rsidR="00CC10A1" w:rsidRPr="004D06B9" w:rsidRDefault="00CC10A1" w:rsidP="00F21B47">
            <w:pPr>
              <w:spacing w:beforeLines="40" w:before="96" w:afterLines="40" w:after="96"/>
              <w:rPr>
                <w:rFonts w:ascii="Arial" w:hAnsi="Arial" w:cs="Arial"/>
              </w:rPr>
            </w:pPr>
            <w:r w:rsidRPr="004D06B9">
              <w:rPr>
                <w:rFonts w:ascii="Arial" w:hAnsi="Arial" w:cs="Arial"/>
                <w:lang w:val="en-US"/>
              </w:rPr>
              <w:t>Westhills</w:t>
            </w:r>
            <w:r w:rsidRPr="004D06B9">
              <w:rPr>
                <w:rFonts w:ascii="Arial" w:hAnsi="Arial" w:cs="Arial"/>
              </w:rPr>
              <w:t xml:space="preserve"> (</w:t>
            </w:r>
            <w:r w:rsidRPr="004D06B9">
              <w:rPr>
                <w:rFonts w:ascii="Arial" w:hAnsi="Arial" w:cs="Arial"/>
                <w:lang w:val="en-US"/>
              </w:rPr>
              <w:t>Soria</w:t>
            </w:r>
            <w:r w:rsidRPr="004D06B9">
              <w:rPr>
                <w:rFonts w:ascii="Arial" w:hAnsi="Arial" w:cs="Arial"/>
              </w:rPr>
              <w:t>)</w:t>
            </w:r>
          </w:p>
        </w:tc>
        <w:tc>
          <w:tcPr>
            <w:tcW w:w="2123" w:type="pct"/>
            <w:vAlign w:val="center"/>
          </w:tcPr>
          <w:p w14:paraId="20883924" w14:textId="7D05E05C" w:rsidR="00CC10A1" w:rsidRPr="004D06B9" w:rsidRDefault="00CC10A1" w:rsidP="00F21B47">
            <w:pPr>
              <w:spacing w:beforeLines="40" w:before="96" w:afterLines="40" w:after="96"/>
              <w:rPr>
                <w:rFonts w:ascii="Arial" w:hAnsi="Arial" w:cs="Arial"/>
              </w:rPr>
            </w:pPr>
            <w:r w:rsidRPr="004D06B9">
              <w:rPr>
                <w:rFonts w:ascii="Arial" w:hAnsi="Arial" w:cs="Arial"/>
              </w:rPr>
              <w:t>Родной город братьев в Сории</w:t>
            </w:r>
          </w:p>
        </w:tc>
        <w:tc>
          <w:tcPr>
            <w:tcW w:w="909" w:type="pct"/>
            <w:vAlign w:val="center"/>
          </w:tcPr>
          <w:p w14:paraId="2504D499" w14:textId="67F7488A" w:rsidR="00CC10A1" w:rsidRPr="008D1A4E" w:rsidRDefault="007A0BAE" w:rsidP="00D03AE7">
            <w:pPr>
              <w:spacing w:beforeLines="40" w:before="96" w:afterLines="40" w:after="96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>1,6</w:t>
            </w:r>
            <w:r w:rsidR="008D1A4E">
              <w:rPr>
                <w:rFonts w:ascii="Arial" w:hAnsi="Arial" w:cs="Arial"/>
                <w:lang w:val="en-US"/>
              </w:rPr>
              <w:t>,E,P</w:t>
            </w:r>
          </w:p>
        </w:tc>
      </w:tr>
      <w:tr w:rsidR="00CC10A1" w14:paraId="62CE3A0C" w14:textId="77777777" w:rsidTr="00347E91">
        <w:tc>
          <w:tcPr>
            <w:tcW w:w="380" w:type="pct"/>
            <w:vAlign w:val="center"/>
          </w:tcPr>
          <w:p w14:paraId="6EEBB204" w14:textId="77777777" w:rsidR="00CC10A1" w:rsidRPr="006850E0" w:rsidRDefault="00CC10A1" w:rsidP="00F21B47">
            <w:pPr>
              <w:pStyle w:val="ListParagraph"/>
              <w:numPr>
                <w:ilvl w:val="0"/>
                <w:numId w:val="7"/>
              </w:numPr>
              <w:spacing w:beforeLines="40" w:before="96" w:afterLines="40" w:after="96"/>
              <w:rPr>
                <w:rFonts w:ascii="Arial" w:hAnsi="Arial" w:cs="Arial"/>
              </w:rPr>
            </w:pPr>
          </w:p>
        </w:tc>
        <w:tc>
          <w:tcPr>
            <w:tcW w:w="1588" w:type="pct"/>
            <w:vAlign w:val="center"/>
          </w:tcPr>
          <w:p w14:paraId="63192CF3" w14:textId="456A058A" w:rsidR="00CC10A1" w:rsidRPr="004D06B9" w:rsidRDefault="00CC10A1" w:rsidP="00F21B47">
            <w:pPr>
              <w:spacing w:beforeLines="40" w:before="96" w:afterLines="40" w:after="96"/>
              <w:rPr>
                <w:rFonts w:ascii="Arial" w:hAnsi="Arial" w:cs="Arial"/>
                <w:lang w:val="en-US"/>
              </w:rPr>
            </w:pPr>
            <w:r w:rsidRPr="004D06B9">
              <w:rPr>
                <w:rFonts w:ascii="Arial" w:hAnsi="Arial" w:cs="Arial"/>
                <w:lang w:val="en-US"/>
              </w:rPr>
              <w:t>Novopol (Liberstan)</w:t>
            </w:r>
          </w:p>
        </w:tc>
        <w:tc>
          <w:tcPr>
            <w:tcW w:w="2123" w:type="pct"/>
            <w:vAlign w:val="center"/>
          </w:tcPr>
          <w:p w14:paraId="57DE5CE3" w14:textId="6DD5E419" w:rsidR="00CC10A1" w:rsidRPr="004D06B9" w:rsidRDefault="00CC10A1" w:rsidP="00F21B47">
            <w:pPr>
              <w:spacing w:beforeLines="40" w:before="96" w:afterLines="40" w:after="96"/>
              <w:rPr>
                <w:rFonts w:ascii="Arial" w:hAnsi="Arial" w:cs="Arial"/>
              </w:rPr>
            </w:pPr>
            <w:r w:rsidRPr="004D06B9">
              <w:rPr>
                <w:rFonts w:ascii="Arial" w:hAnsi="Arial" w:cs="Arial"/>
              </w:rPr>
              <w:t>Столица Либерстана</w:t>
            </w:r>
          </w:p>
        </w:tc>
        <w:tc>
          <w:tcPr>
            <w:tcW w:w="909" w:type="pct"/>
            <w:vAlign w:val="center"/>
          </w:tcPr>
          <w:p w14:paraId="089E5EEA" w14:textId="25D2499C" w:rsidR="007A0BAE" w:rsidRPr="006850E0" w:rsidRDefault="007A0BAE" w:rsidP="007A0BAE">
            <w:pPr>
              <w:spacing w:beforeLines="40" w:before="96" w:afterLines="40" w:after="96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1,2</w:t>
            </w:r>
          </w:p>
        </w:tc>
      </w:tr>
      <w:tr w:rsidR="00CC10A1" w14:paraId="5B3229E1" w14:textId="77777777" w:rsidTr="00347E91">
        <w:tc>
          <w:tcPr>
            <w:tcW w:w="380" w:type="pct"/>
            <w:vAlign w:val="center"/>
          </w:tcPr>
          <w:p w14:paraId="1C95C6E3" w14:textId="77777777" w:rsidR="00CC10A1" w:rsidRPr="006850E0" w:rsidRDefault="00CC10A1" w:rsidP="000C3C83">
            <w:pPr>
              <w:pStyle w:val="ListParagraph"/>
              <w:numPr>
                <w:ilvl w:val="0"/>
                <w:numId w:val="7"/>
              </w:numPr>
              <w:spacing w:beforeLines="40" w:before="96" w:afterLines="40" w:after="96"/>
              <w:rPr>
                <w:rFonts w:ascii="Arial" w:hAnsi="Arial" w:cs="Arial"/>
              </w:rPr>
            </w:pPr>
          </w:p>
        </w:tc>
        <w:tc>
          <w:tcPr>
            <w:tcW w:w="1588" w:type="pct"/>
            <w:vAlign w:val="center"/>
          </w:tcPr>
          <w:p w14:paraId="38FBB4DA" w14:textId="6165E831" w:rsidR="00CC10A1" w:rsidRPr="003D4270" w:rsidRDefault="00CC10A1" w:rsidP="000C3C83">
            <w:pPr>
              <w:spacing w:beforeLines="40" w:before="96" w:afterLines="40" w:after="96"/>
              <w:rPr>
                <w:rFonts w:ascii="Arial" w:hAnsi="Arial" w:cs="Arial"/>
              </w:rPr>
            </w:pPr>
            <w:r w:rsidRPr="003D4270">
              <w:rPr>
                <w:rFonts w:ascii="Arial" w:hAnsi="Arial" w:cs="Arial"/>
                <w:lang w:val="en-US"/>
              </w:rPr>
              <w:t xml:space="preserve">Oakridge training camp </w:t>
            </w:r>
            <w:r w:rsidRPr="003D4270">
              <w:rPr>
                <w:rFonts w:ascii="Arial" w:hAnsi="Arial" w:cs="Arial"/>
              </w:rPr>
              <w:t>(</w:t>
            </w:r>
            <w:r w:rsidRPr="003D4270">
              <w:rPr>
                <w:rFonts w:ascii="Arial" w:hAnsi="Arial" w:cs="Arial"/>
                <w:lang w:val="en-US"/>
              </w:rPr>
              <w:t>Soria</w:t>
            </w:r>
            <w:r w:rsidRPr="003D4270">
              <w:rPr>
                <w:rFonts w:ascii="Arial" w:hAnsi="Arial" w:cs="Arial"/>
              </w:rPr>
              <w:t>)</w:t>
            </w:r>
          </w:p>
        </w:tc>
        <w:tc>
          <w:tcPr>
            <w:tcW w:w="2123" w:type="pct"/>
            <w:vAlign w:val="center"/>
          </w:tcPr>
          <w:p w14:paraId="2B55E67D" w14:textId="30F9407D" w:rsidR="00CC10A1" w:rsidRPr="003D4270" w:rsidRDefault="00CC10A1" w:rsidP="000C3C83">
            <w:pPr>
              <w:spacing w:beforeLines="40" w:before="96" w:afterLines="40" w:after="96"/>
              <w:rPr>
                <w:rFonts w:ascii="Arial" w:hAnsi="Arial" w:cs="Arial"/>
              </w:rPr>
            </w:pPr>
            <w:r w:rsidRPr="003D4270">
              <w:rPr>
                <w:rFonts w:ascii="Arial" w:hAnsi="Arial" w:cs="Arial"/>
              </w:rPr>
              <w:t>Тренировочный лагерь Сории</w:t>
            </w:r>
          </w:p>
        </w:tc>
        <w:tc>
          <w:tcPr>
            <w:tcW w:w="909" w:type="pct"/>
            <w:vAlign w:val="center"/>
          </w:tcPr>
          <w:p w14:paraId="19781457" w14:textId="0F5EBB18" w:rsidR="00CC10A1" w:rsidRPr="003D4270" w:rsidRDefault="007A0BAE" w:rsidP="00D03AE7">
            <w:pPr>
              <w:spacing w:beforeLines="40" w:before="96" w:afterLines="40" w:after="96"/>
              <w:jc w:val="center"/>
              <w:rPr>
                <w:rFonts w:ascii="Arial" w:hAnsi="Arial" w:cs="Arial"/>
              </w:rPr>
            </w:pPr>
            <w:r w:rsidRPr="003D4270">
              <w:rPr>
                <w:rFonts w:ascii="Arial" w:hAnsi="Arial" w:cs="Arial"/>
              </w:rPr>
              <w:t>2</w:t>
            </w:r>
          </w:p>
        </w:tc>
      </w:tr>
      <w:tr w:rsidR="00CC10A1" w14:paraId="61604DE8" w14:textId="77777777" w:rsidTr="00347E91">
        <w:tc>
          <w:tcPr>
            <w:tcW w:w="380" w:type="pct"/>
            <w:vAlign w:val="center"/>
          </w:tcPr>
          <w:p w14:paraId="2E7D9380" w14:textId="77777777" w:rsidR="00CC10A1" w:rsidRPr="006850E0" w:rsidRDefault="00CC10A1" w:rsidP="000C3C83">
            <w:pPr>
              <w:pStyle w:val="ListParagraph"/>
              <w:numPr>
                <w:ilvl w:val="0"/>
                <w:numId w:val="7"/>
              </w:numPr>
              <w:spacing w:beforeLines="40" w:before="96" w:afterLines="40" w:after="96"/>
              <w:rPr>
                <w:rFonts w:ascii="Arial" w:hAnsi="Arial" w:cs="Arial"/>
              </w:rPr>
            </w:pPr>
          </w:p>
        </w:tc>
        <w:tc>
          <w:tcPr>
            <w:tcW w:w="1588" w:type="pct"/>
            <w:vAlign w:val="center"/>
          </w:tcPr>
          <w:p w14:paraId="22906B85" w14:textId="664ADB94" w:rsidR="00CC10A1" w:rsidRPr="003D4270" w:rsidRDefault="00CC10A1" w:rsidP="000C3C83">
            <w:pPr>
              <w:spacing w:beforeLines="40" w:before="96" w:afterLines="40" w:after="96"/>
              <w:rPr>
                <w:rFonts w:ascii="Arial" w:hAnsi="Arial" w:cs="Arial"/>
                <w:lang w:val="en-US"/>
              </w:rPr>
            </w:pPr>
            <w:r w:rsidRPr="003D4270">
              <w:rPr>
                <w:rFonts w:ascii="Arial" w:hAnsi="Arial" w:cs="Arial"/>
                <w:lang w:val="en-US"/>
              </w:rPr>
              <w:t xml:space="preserve">Radomsk training camp </w:t>
            </w:r>
            <w:r w:rsidRPr="003D4270">
              <w:rPr>
                <w:rFonts w:ascii="Arial" w:hAnsi="Arial" w:cs="Arial"/>
              </w:rPr>
              <w:t>(</w:t>
            </w:r>
            <w:r w:rsidRPr="003D4270">
              <w:rPr>
                <w:rFonts w:ascii="Arial" w:hAnsi="Arial" w:cs="Arial"/>
                <w:lang w:val="en-US"/>
              </w:rPr>
              <w:t>Liberstan</w:t>
            </w:r>
            <w:r w:rsidRPr="003D4270">
              <w:rPr>
                <w:rFonts w:ascii="Arial" w:hAnsi="Arial" w:cs="Arial"/>
              </w:rPr>
              <w:t>)</w:t>
            </w:r>
          </w:p>
        </w:tc>
        <w:tc>
          <w:tcPr>
            <w:tcW w:w="2123" w:type="pct"/>
            <w:vAlign w:val="center"/>
          </w:tcPr>
          <w:p w14:paraId="197994E0" w14:textId="652BDACB" w:rsidR="00CC10A1" w:rsidRPr="003D4270" w:rsidRDefault="00CC10A1" w:rsidP="000C3C83">
            <w:pPr>
              <w:spacing w:beforeLines="40" w:before="96" w:afterLines="40" w:after="96"/>
              <w:rPr>
                <w:rFonts w:ascii="Arial" w:hAnsi="Arial" w:cs="Arial"/>
                <w:lang w:val="en-US"/>
              </w:rPr>
            </w:pPr>
            <w:r w:rsidRPr="003D4270">
              <w:rPr>
                <w:rFonts w:ascii="Arial" w:hAnsi="Arial" w:cs="Arial"/>
              </w:rPr>
              <w:t>Тренировочный лагерь Либерстана</w:t>
            </w:r>
          </w:p>
        </w:tc>
        <w:tc>
          <w:tcPr>
            <w:tcW w:w="909" w:type="pct"/>
            <w:vAlign w:val="center"/>
          </w:tcPr>
          <w:p w14:paraId="68511AC2" w14:textId="6307D532" w:rsidR="00CC10A1" w:rsidRPr="003D4270" w:rsidRDefault="007A0BAE" w:rsidP="00D03AE7">
            <w:pPr>
              <w:spacing w:beforeLines="40" w:before="96" w:afterLines="40" w:after="96"/>
              <w:jc w:val="center"/>
              <w:rPr>
                <w:rFonts w:ascii="Arial" w:hAnsi="Arial" w:cs="Arial"/>
              </w:rPr>
            </w:pPr>
            <w:r w:rsidRPr="003D4270">
              <w:rPr>
                <w:rFonts w:ascii="Arial" w:hAnsi="Arial" w:cs="Arial"/>
              </w:rPr>
              <w:t>1,2</w:t>
            </w:r>
          </w:p>
        </w:tc>
      </w:tr>
      <w:tr w:rsidR="00CC10A1" w:rsidRPr="00CC10A1" w14:paraId="20FDCF49" w14:textId="77777777" w:rsidTr="00347E91">
        <w:tc>
          <w:tcPr>
            <w:tcW w:w="380" w:type="pct"/>
            <w:vAlign w:val="center"/>
          </w:tcPr>
          <w:p w14:paraId="46999852" w14:textId="77777777" w:rsidR="00CC10A1" w:rsidRPr="006850E0" w:rsidRDefault="00CC10A1" w:rsidP="00F21B47">
            <w:pPr>
              <w:pStyle w:val="ListParagraph"/>
              <w:numPr>
                <w:ilvl w:val="0"/>
                <w:numId w:val="7"/>
              </w:numPr>
              <w:spacing w:beforeLines="40" w:before="96" w:afterLines="40" w:after="96"/>
              <w:rPr>
                <w:rFonts w:ascii="Arial" w:hAnsi="Arial" w:cs="Arial"/>
              </w:rPr>
            </w:pPr>
          </w:p>
        </w:tc>
        <w:tc>
          <w:tcPr>
            <w:tcW w:w="1588" w:type="pct"/>
            <w:vAlign w:val="center"/>
          </w:tcPr>
          <w:p w14:paraId="0D754FDE" w14:textId="0654DB97" w:rsidR="00CC10A1" w:rsidRPr="00CE4923" w:rsidRDefault="00CC10A1" w:rsidP="00F21B47">
            <w:pPr>
              <w:spacing w:beforeLines="40" w:before="96" w:afterLines="40" w:after="96"/>
              <w:rPr>
                <w:rFonts w:ascii="Arial" w:hAnsi="Arial" w:cs="Arial"/>
                <w:lang w:val="en-US"/>
              </w:rPr>
            </w:pPr>
            <w:r w:rsidRPr="00CE4923">
              <w:rPr>
                <w:rFonts w:ascii="Arial" w:hAnsi="Arial" w:cs="Arial"/>
                <w:lang w:val="en-US"/>
              </w:rPr>
              <w:t xml:space="preserve">Road Oakridge training camp </w:t>
            </w:r>
            <w:r w:rsidR="008606CD" w:rsidRPr="00CE4923">
              <w:rPr>
                <w:rFonts w:ascii="Arial" w:hAnsi="Arial" w:cs="Arial"/>
                <w:lang w:val="en-US"/>
              </w:rPr>
              <w:t>–</w:t>
            </w:r>
            <w:r w:rsidRPr="00CE4923">
              <w:rPr>
                <w:rFonts w:ascii="Arial" w:hAnsi="Arial" w:cs="Arial"/>
                <w:lang w:val="en-US"/>
              </w:rPr>
              <w:t xml:space="preserve"> Zhivovka</w:t>
            </w:r>
            <w:r w:rsidR="00811611" w:rsidRPr="00CE4923">
              <w:rPr>
                <w:rFonts w:ascii="Arial" w:hAnsi="Arial" w:cs="Arial"/>
                <w:lang w:val="en-US"/>
              </w:rPr>
              <w:t xml:space="preserve"> (Soria)</w:t>
            </w:r>
          </w:p>
        </w:tc>
        <w:tc>
          <w:tcPr>
            <w:tcW w:w="2123" w:type="pct"/>
            <w:vAlign w:val="center"/>
          </w:tcPr>
          <w:p w14:paraId="6885B576" w14:textId="33A5D5D0" w:rsidR="00CC10A1" w:rsidRPr="00CE4923" w:rsidRDefault="00CC10A1" w:rsidP="00F21B47">
            <w:pPr>
              <w:spacing w:beforeLines="40" w:before="96" w:afterLines="40" w:after="96"/>
              <w:rPr>
                <w:rFonts w:ascii="Arial" w:hAnsi="Arial" w:cs="Arial"/>
              </w:rPr>
            </w:pPr>
            <w:r w:rsidRPr="00CE4923">
              <w:rPr>
                <w:rFonts w:ascii="Arial" w:hAnsi="Arial" w:cs="Arial"/>
              </w:rPr>
              <w:t>Дорога с тренировочного лагеря на фронт (Сория)</w:t>
            </w:r>
          </w:p>
        </w:tc>
        <w:tc>
          <w:tcPr>
            <w:tcW w:w="909" w:type="pct"/>
            <w:vAlign w:val="center"/>
          </w:tcPr>
          <w:p w14:paraId="6C8F6A73" w14:textId="3E8ABAE0" w:rsidR="00CC10A1" w:rsidRPr="00CE4923" w:rsidRDefault="007A0BAE" w:rsidP="00D03AE7">
            <w:pPr>
              <w:spacing w:beforeLines="40" w:before="96" w:afterLines="40" w:after="96"/>
              <w:jc w:val="center"/>
              <w:rPr>
                <w:rFonts w:ascii="Arial" w:hAnsi="Arial" w:cs="Arial"/>
              </w:rPr>
            </w:pPr>
            <w:r w:rsidRPr="00CE4923">
              <w:rPr>
                <w:rFonts w:ascii="Arial" w:hAnsi="Arial" w:cs="Arial"/>
              </w:rPr>
              <w:t>2</w:t>
            </w:r>
          </w:p>
        </w:tc>
      </w:tr>
      <w:tr w:rsidR="00CC10A1" w:rsidRPr="00CC10A1" w14:paraId="36EEDD10" w14:textId="77777777" w:rsidTr="00347E91">
        <w:tc>
          <w:tcPr>
            <w:tcW w:w="380" w:type="pct"/>
            <w:vAlign w:val="center"/>
          </w:tcPr>
          <w:p w14:paraId="4405DC9D" w14:textId="77777777" w:rsidR="00CC10A1" w:rsidRPr="00CC10A1" w:rsidRDefault="00CC10A1" w:rsidP="00F21B47">
            <w:pPr>
              <w:pStyle w:val="ListParagraph"/>
              <w:numPr>
                <w:ilvl w:val="0"/>
                <w:numId w:val="7"/>
              </w:numPr>
              <w:spacing w:beforeLines="40" w:before="96" w:afterLines="40" w:after="96"/>
              <w:rPr>
                <w:rFonts w:ascii="Arial" w:hAnsi="Arial" w:cs="Arial"/>
              </w:rPr>
            </w:pPr>
          </w:p>
        </w:tc>
        <w:tc>
          <w:tcPr>
            <w:tcW w:w="1588" w:type="pct"/>
            <w:vAlign w:val="center"/>
          </w:tcPr>
          <w:p w14:paraId="2FED5C9C" w14:textId="40D56FFA" w:rsidR="00CC10A1" w:rsidRPr="00131847" w:rsidRDefault="00CC10A1" w:rsidP="00F21B47">
            <w:pPr>
              <w:spacing w:beforeLines="40" w:before="96" w:afterLines="40" w:after="96"/>
              <w:rPr>
                <w:rFonts w:ascii="Arial" w:hAnsi="Arial" w:cs="Arial"/>
                <w:lang w:val="en-US"/>
              </w:rPr>
            </w:pPr>
            <w:r w:rsidRPr="00131847">
              <w:rPr>
                <w:rFonts w:ascii="Arial" w:hAnsi="Arial" w:cs="Arial"/>
                <w:lang w:val="en-US"/>
              </w:rPr>
              <w:t>Road Radomsk training camp –</w:t>
            </w:r>
            <w:r w:rsidR="009C0288" w:rsidRPr="00131847">
              <w:rPr>
                <w:rFonts w:ascii="Arial" w:hAnsi="Arial" w:cs="Arial"/>
                <w:lang w:val="en-US"/>
              </w:rPr>
              <w:t xml:space="preserve"> </w:t>
            </w:r>
            <w:r w:rsidRPr="00131847">
              <w:rPr>
                <w:rFonts w:ascii="Arial" w:hAnsi="Arial" w:cs="Arial"/>
                <w:lang w:val="en-US"/>
              </w:rPr>
              <w:t>Krakovets</w:t>
            </w:r>
            <w:r w:rsidR="00811611" w:rsidRPr="00131847">
              <w:rPr>
                <w:rFonts w:ascii="Arial" w:hAnsi="Arial" w:cs="Arial"/>
                <w:lang w:val="en-US"/>
              </w:rPr>
              <w:t xml:space="preserve"> (Liberstan)</w:t>
            </w:r>
          </w:p>
        </w:tc>
        <w:tc>
          <w:tcPr>
            <w:tcW w:w="2123" w:type="pct"/>
            <w:vAlign w:val="center"/>
          </w:tcPr>
          <w:p w14:paraId="4006A3E4" w14:textId="4AC1418C" w:rsidR="00CC10A1" w:rsidRPr="00131847" w:rsidRDefault="00CC10A1" w:rsidP="00F21B47">
            <w:pPr>
              <w:spacing w:beforeLines="40" w:before="96" w:afterLines="40" w:after="96"/>
              <w:rPr>
                <w:rFonts w:ascii="Arial" w:hAnsi="Arial" w:cs="Arial"/>
              </w:rPr>
            </w:pPr>
            <w:r w:rsidRPr="00131847">
              <w:rPr>
                <w:rFonts w:ascii="Arial" w:hAnsi="Arial" w:cs="Arial"/>
              </w:rPr>
              <w:t xml:space="preserve">Дорога </w:t>
            </w:r>
            <w:r w:rsidR="00542C88" w:rsidRPr="00131847">
              <w:rPr>
                <w:rFonts w:ascii="Arial" w:hAnsi="Arial" w:cs="Arial"/>
              </w:rPr>
              <w:t xml:space="preserve">за военных </w:t>
            </w:r>
            <w:r w:rsidRPr="00131847">
              <w:rPr>
                <w:rFonts w:ascii="Arial" w:hAnsi="Arial" w:cs="Arial"/>
              </w:rPr>
              <w:t>с тренировочного лагеря на фронт (Либерстан)</w:t>
            </w:r>
          </w:p>
        </w:tc>
        <w:tc>
          <w:tcPr>
            <w:tcW w:w="909" w:type="pct"/>
            <w:vAlign w:val="center"/>
          </w:tcPr>
          <w:p w14:paraId="59CA25C9" w14:textId="49B275D7" w:rsidR="00935913" w:rsidRPr="00131847" w:rsidRDefault="007A0BAE" w:rsidP="00D03AE7">
            <w:pPr>
              <w:spacing w:beforeLines="40" w:before="96" w:afterLines="40" w:after="96"/>
              <w:jc w:val="center"/>
              <w:rPr>
                <w:rFonts w:ascii="Arial" w:hAnsi="Arial" w:cs="Arial"/>
              </w:rPr>
            </w:pPr>
            <w:r w:rsidRPr="00131847">
              <w:rPr>
                <w:rFonts w:ascii="Arial" w:hAnsi="Arial" w:cs="Arial"/>
              </w:rPr>
              <w:t>1,2</w:t>
            </w:r>
          </w:p>
        </w:tc>
      </w:tr>
      <w:tr w:rsidR="00921718" w:rsidRPr="00CC10A1" w14:paraId="207DA719" w14:textId="77777777" w:rsidTr="006C7DC5">
        <w:tc>
          <w:tcPr>
            <w:tcW w:w="380" w:type="pct"/>
            <w:vAlign w:val="center"/>
          </w:tcPr>
          <w:p w14:paraId="55EDB378" w14:textId="77777777" w:rsidR="00921718" w:rsidRPr="00CC10A1" w:rsidRDefault="00921718" w:rsidP="00F21B47">
            <w:pPr>
              <w:pStyle w:val="ListParagraph"/>
              <w:numPr>
                <w:ilvl w:val="0"/>
                <w:numId w:val="7"/>
              </w:numPr>
              <w:spacing w:beforeLines="40" w:before="96" w:afterLines="40" w:after="96"/>
              <w:rPr>
                <w:rFonts w:ascii="Arial" w:hAnsi="Arial" w:cs="Arial"/>
              </w:rPr>
            </w:pPr>
          </w:p>
        </w:tc>
        <w:tc>
          <w:tcPr>
            <w:tcW w:w="1588" w:type="pct"/>
            <w:shd w:val="clear" w:color="auto" w:fill="auto"/>
            <w:vAlign w:val="center"/>
          </w:tcPr>
          <w:p w14:paraId="1B0AF024" w14:textId="63B1DAE9" w:rsidR="00921718" w:rsidRPr="006C7DC5" w:rsidRDefault="00542C88" w:rsidP="00F21B47">
            <w:pPr>
              <w:spacing w:beforeLines="40" w:before="96" w:afterLines="40" w:after="96"/>
              <w:rPr>
                <w:rFonts w:ascii="Arial" w:hAnsi="Arial" w:cs="Arial"/>
                <w:lang w:val="en-US"/>
              </w:rPr>
            </w:pPr>
            <w:r w:rsidRPr="006C7DC5">
              <w:rPr>
                <w:rFonts w:ascii="Arial" w:hAnsi="Arial" w:cs="Arial"/>
                <w:lang w:val="en-US"/>
              </w:rPr>
              <w:t>Road Novopol</w:t>
            </w:r>
            <w:r w:rsidR="009A1A11" w:rsidRPr="006C7DC5">
              <w:rPr>
                <w:rFonts w:ascii="Arial" w:hAnsi="Arial" w:cs="Arial"/>
                <w:lang w:val="en-US"/>
              </w:rPr>
              <w:t xml:space="preserve"> – Grodska </w:t>
            </w:r>
            <w:r w:rsidRPr="006C7DC5">
              <w:rPr>
                <w:rFonts w:ascii="Arial" w:hAnsi="Arial" w:cs="Arial"/>
                <w:lang w:val="en-US"/>
              </w:rPr>
              <w:t>–</w:t>
            </w:r>
            <w:r w:rsidR="009C0288" w:rsidRPr="006C7DC5">
              <w:rPr>
                <w:rFonts w:ascii="Arial" w:hAnsi="Arial" w:cs="Arial"/>
                <w:lang w:val="en-US"/>
              </w:rPr>
              <w:t xml:space="preserve"> </w:t>
            </w:r>
            <w:r w:rsidRPr="006C7DC5">
              <w:rPr>
                <w:rFonts w:ascii="Arial" w:hAnsi="Arial" w:cs="Arial"/>
                <w:lang w:val="en-US"/>
              </w:rPr>
              <w:t>Krakovets</w:t>
            </w:r>
            <w:r w:rsidR="00811611" w:rsidRPr="006C7DC5">
              <w:rPr>
                <w:rFonts w:ascii="Arial" w:hAnsi="Arial" w:cs="Arial"/>
                <w:lang w:val="en-US"/>
              </w:rPr>
              <w:t xml:space="preserve"> (Liberstan)</w:t>
            </w:r>
          </w:p>
        </w:tc>
        <w:tc>
          <w:tcPr>
            <w:tcW w:w="2123" w:type="pct"/>
            <w:shd w:val="clear" w:color="auto" w:fill="auto"/>
            <w:vAlign w:val="center"/>
          </w:tcPr>
          <w:p w14:paraId="0DAB5DFD" w14:textId="40B48286" w:rsidR="00921718" w:rsidRPr="006C7DC5" w:rsidRDefault="00921718" w:rsidP="00F21B47">
            <w:pPr>
              <w:spacing w:beforeLines="40" w:before="96" w:afterLines="40" w:after="96"/>
              <w:rPr>
                <w:rFonts w:ascii="Arial" w:hAnsi="Arial" w:cs="Arial"/>
              </w:rPr>
            </w:pPr>
            <w:r w:rsidRPr="006C7DC5">
              <w:rPr>
                <w:rFonts w:ascii="Arial" w:hAnsi="Arial" w:cs="Arial"/>
              </w:rPr>
              <w:t>Дорога по гражданке тренировочного лагеря на фронт (Либерстан)</w:t>
            </w:r>
          </w:p>
        </w:tc>
        <w:tc>
          <w:tcPr>
            <w:tcW w:w="909" w:type="pct"/>
            <w:shd w:val="clear" w:color="auto" w:fill="auto"/>
            <w:vAlign w:val="center"/>
          </w:tcPr>
          <w:p w14:paraId="02415C46" w14:textId="72D44D9B" w:rsidR="00921718" w:rsidRPr="006C7DC5" w:rsidRDefault="007A0BAE" w:rsidP="00D03AE7">
            <w:pPr>
              <w:spacing w:beforeLines="40" w:before="96" w:afterLines="40" w:after="96"/>
              <w:jc w:val="center"/>
              <w:rPr>
                <w:rFonts w:ascii="Arial" w:hAnsi="Arial" w:cs="Arial"/>
              </w:rPr>
            </w:pPr>
            <w:r w:rsidRPr="006C7DC5">
              <w:rPr>
                <w:rFonts w:ascii="Arial" w:hAnsi="Arial" w:cs="Arial"/>
              </w:rPr>
              <w:t>1,2</w:t>
            </w:r>
          </w:p>
        </w:tc>
      </w:tr>
      <w:tr w:rsidR="00CC10A1" w:rsidRPr="00CC10A1" w14:paraId="320F7601" w14:textId="77777777" w:rsidTr="00347E91">
        <w:tc>
          <w:tcPr>
            <w:tcW w:w="380" w:type="pct"/>
            <w:vAlign w:val="center"/>
          </w:tcPr>
          <w:p w14:paraId="04A382BC" w14:textId="77777777" w:rsidR="00CC10A1" w:rsidRPr="00CC10A1" w:rsidRDefault="00CC10A1" w:rsidP="00F21B47">
            <w:pPr>
              <w:pStyle w:val="ListParagraph"/>
              <w:numPr>
                <w:ilvl w:val="0"/>
                <w:numId w:val="7"/>
              </w:numPr>
              <w:spacing w:beforeLines="40" w:before="96" w:afterLines="40" w:after="96"/>
              <w:rPr>
                <w:rFonts w:ascii="Arial" w:hAnsi="Arial" w:cs="Arial"/>
              </w:rPr>
            </w:pPr>
          </w:p>
        </w:tc>
        <w:tc>
          <w:tcPr>
            <w:tcW w:w="1588" w:type="pct"/>
            <w:vAlign w:val="center"/>
          </w:tcPr>
          <w:p w14:paraId="0FDB2A8F" w14:textId="522F8AC8" w:rsidR="00CC10A1" w:rsidRPr="00F859B4" w:rsidRDefault="008606CD" w:rsidP="00F21B47">
            <w:pPr>
              <w:spacing w:beforeLines="40" w:before="96" w:afterLines="40" w:after="96"/>
              <w:rPr>
                <w:rFonts w:ascii="Arial" w:hAnsi="Arial" w:cs="Arial"/>
              </w:rPr>
            </w:pPr>
            <w:r w:rsidRPr="00F859B4">
              <w:rPr>
                <w:rFonts w:ascii="Arial" w:hAnsi="Arial" w:cs="Arial"/>
                <w:lang w:val="en-US"/>
              </w:rPr>
              <w:t>Localities near Krakovets</w:t>
            </w:r>
            <w:r w:rsidR="00811611" w:rsidRPr="00F859B4">
              <w:rPr>
                <w:rFonts w:ascii="Arial" w:hAnsi="Arial" w:cs="Arial"/>
                <w:lang w:val="en-US"/>
              </w:rPr>
              <w:t xml:space="preserve"> (Liberstan)</w:t>
            </w:r>
          </w:p>
        </w:tc>
        <w:tc>
          <w:tcPr>
            <w:tcW w:w="2123" w:type="pct"/>
            <w:vAlign w:val="center"/>
          </w:tcPr>
          <w:p w14:paraId="65FC75A1" w14:textId="49463D93" w:rsidR="00CC10A1" w:rsidRPr="001F7AF5" w:rsidRDefault="001F7AF5" w:rsidP="00F21B47">
            <w:pPr>
              <w:spacing w:beforeLines="40" w:before="96" w:afterLines="40" w:after="9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Населенные пункты рядом с городом </w:t>
            </w:r>
            <w:r w:rsidRPr="000528D8">
              <w:rPr>
                <w:rFonts w:ascii="Arial" w:hAnsi="Arial" w:cs="Arial"/>
                <w:lang w:val="en-US"/>
              </w:rPr>
              <w:t>Krakovets</w:t>
            </w:r>
          </w:p>
        </w:tc>
        <w:tc>
          <w:tcPr>
            <w:tcW w:w="909" w:type="pct"/>
            <w:vAlign w:val="center"/>
          </w:tcPr>
          <w:p w14:paraId="21399ED8" w14:textId="4AA67DCA" w:rsidR="00CC10A1" w:rsidRPr="00CC10A1" w:rsidRDefault="007A0BAE" w:rsidP="00D03AE7">
            <w:pPr>
              <w:spacing w:beforeLines="40" w:before="96" w:afterLines="40" w:after="96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1,2,5</w:t>
            </w:r>
          </w:p>
        </w:tc>
      </w:tr>
      <w:tr w:rsidR="00CC10A1" w:rsidRPr="00CC10A1" w14:paraId="7B75B06B" w14:textId="77777777" w:rsidTr="00F859B4">
        <w:tc>
          <w:tcPr>
            <w:tcW w:w="380" w:type="pct"/>
            <w:vAlign w:val="center"/>
          </w:tcPr>
          <w:p w14:paraId="162EC45B" w14:textId="77777777" w:rsidR="00CC10A1" w:rsidRPr="00CC10A1" w:rsidRDefault="00CC10A1" w:rsidP="00F21B47">
            <w:pPr>
              <w:pStyle w:val="ListParagraph"/>
              <w:numPr>
                <w:ilvl w:val="0"/>
                <w:numId w:val="7"/>
              </w:numPr>
              <w:spacing w:beforeLines="40" w:before="96" w:afterLines="40" w:after="96"/>
              <w:rPr>
                <w:rFonts w:ascii="Arial" w:hAnsi="Arial" w:cs="Arial"/>
              </w:rPr>
            </w:pPr>
          </w:p>
        </w:tc>
        <w:tc>
          <w:tcPr>
            <w:tcW w:w="1588" w:type="pct"/>
            <w:shd w:val="clear" w:color="auto" w:fill="auto"/>
            <w:vAlign w:val="center"/>
          </w:tcPr>
          <w:p w14:paraId="1B2F8F2F" w14:textId="6A4646DC" w:rsidR="00CC10A1" w:rsidRPr="00F859B4" w:rsidRDefault="008606CD" w:rsidP="00F21B47">
            <w:pPr>
              <w:spacing w:beforeLines="40" w:before="96" w:afterLines="40" w:after="96"/>
              <w:rPr>
                <w:rFonts w:ascii="Arial" w:hAnsi="Arial" w:cs="Arial"/>
              </w:rPr>
            </w:pPr>
            <w:r w:rsidRPr="00F859B4">
              <w:rPr>
                <w:rFonts w:ascii="Arial" w:hAnsi="Arial" w:cs="Arial"/>
                <w:lang w:val="en-US"/>
              </w:rPr>
              <w:t>Krakovets city</w:t>
            </w:r>
            <w:r w:rsidR="00811611" w:rsidRPr="00F859B4">
              <w:rPr>
                <w:rFonts w:ascii="Arial" w:hAnsi="Arial" w:cs="Arial"/>
                <w:lang w:val="en-US"/>
              </w:rPr>
              <w:t xml:space="preserve"> (Liberstan)</w:t>
            </w:r>
          </w:p>
        </w:tc>
        <w:tc>
          <w:tcPr>
            <w:tcW w:w="2123" w:type="pct"/>
            <w:vAlign w:val="center"/>
          </w:tcPr>
          <w:p w14:paraId="0A94B36D" w14:textId="14BD65D5" w:rsidR="00CC10A1" w:rsidRPr="00CC10A1" w:rsidRDefault="001F7AF5" w:rsidP="00F21B47">
            <w:pPr>
              <w:spacing w:beforeLines="40" w:before="96" w:afterLines="40" w:after="9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Город </w:t>
            </w:r>
            <w:r w:rsidRPr="000528D8">
              <w:rPr>
                <w:rFonts w:ascii="Arial" w:hAnsi="Arial" w:cs="Arial"/>
                <w:lang w:val="en-US"/>
              </w:rPr>
              <w:t>Krakovets</w:t>
            </w:r>
          </w:p>
        </w:tc>
        <w:tc>
          <w:tcPr>
            <w:tcW w:w="909" w:type="pct"/>
            <w:vAlign w:val="center"/>
          </w:tcPr>
          <w:p w14:paraId="05B41CAA" w14:textId="18B32484" w:rsidR="00CC10A1" w:rsidRPr="00CC10A1" w:rsidRDefault="007A0BAE" w:rsidP="00D03AE7">
            <w:pPr>
              <w:spacing w:beforeLines="40" w:before="96" w:afterLines="40" w:after="96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1,2,5</w:t>
            </w:r>
          </w:p>
        </w:tc>
      </w:tr>
      <w:tr w:rsidR="009C0288" w:rsidRPr="00CC10A1" w14:paraId="55B7069C" w14:textId="77777777" w:rsidTr="00347E91">
        <w:tc>
          <w:tcPr>
            <w:tcW w:w="380" w:type="pct"/>
            <w:vAlign w:val="center"/>
          </w:tcPr>
          <w:p w14:paraId="6CFE0609" w14:textId="77777777" w:rsidR="009C0288" w:rsidRPr="00CC10A1" w:rsidRDefault="009C0288" w:rsidP="009C0288">
            <w:pPr>
              <w:pStyle w:val="ListParagraph"/>
              <w:numPr>
                <w:ilvl w:val="0"/>
                <w:numId w:val="7"/>
              </w:numPr>
              <w:spacing w:beforeLines="40" w:before="96" w:afterLines="40" w:after="96"/>
              <w:rPr>
                <w:rFonts w:ascii="Arial" w:hAnsi="Arial" w:cs="Arial"/>
              </w:rPr>
            </w:pPr>
          </w:p>
        </w:tc>
        <w:tc>
          <w:tcPr>
            <w:tcW w:w="1588" w:type="pct"/>
            <w:vAlign w:val="center"/>
          </w:tcPr>
          <w:p w14:paraId="683A6933" w14:textId="579B4BE3" w:rsidR="009C0288" w:rsidRPr="000D4DEF" w:rsidRDefault="009C0288" w:rsidP="009C0288">
            <w:pPr>
              <w:spacing w:beforeLines="40" w:before="96" w:afterLines="40" w:after="96"/>
              <w:rPr>
                <w:rFonts w:ascii="Arial" w:hAnsi="Arial" w:cs="Arial"/>
              </w:rPr>
            </w:pPr>
            <w:r w:rsidRPr="000D4DEF">
              <w:rPr>
                <w:rFonts w:ascii="Arial" w:hAnsi="Arial" w:cs="Arial"/>
                <w:lang w:val="en-US"/>
              </w:rPr>
              <w:t>Road Radomsk –</w:t>
            </w:r>
            <w:r w:rsidRPr="000D4DEF">
              <w:rPr>
                <w:rFonts w:ascii="Arial" w:hAnsi="Arial" w:cs="Arial"/>
              </w:rPr>
              <w:t xml:space="preserve"> </w:t>
            </w:r>
            <w:r w:rsidRPr="000D4DEF">
              <w:rPr>
                <w:rFonts w:ascii="Arial" w:hAnsi="Arial" w:cs="Arial"/>
                <w:lang w:val="en-US"/>
              </w:rPr>
              <w:t>Lipitsa</w:t>
            </w:r>
            <w:r w:rsidR="00811611" w:rsidRPr="000D4DEF">
              <w:rPr>
                <w:rFonts w:ascii="Arial" w:hAnsi="Arial" w:cs="Arial"/>
                <w:lang w:val="en-US"/>
              </w:rPr>
              <w:t xml:space="preserve"> (Liberstan)</w:t>
            </w:r>
          </w:p>
        </w:tc>
        <w:tc>
          <w:tcPr>
            <w:tcW w:w="2123" w:type="pct"/>
            <w:vAlign w:val="center"/>
          </w:tcPr>
          <w:p w14:paraId="23E2B2F4" w14:textId="3D2EDE62" w:rsidR="009C0288" w:rsidRPr="000D4DEF" w:rsidRDefault="00A5248A" w:rsidP="009C0288">
            <w:pPr>
              <w:spacing w:beforeLines="40" w:before="96" w:afterLines="40" w:after="96"/>
              <w:rPr>
                <w:rFonts w:ascii="Arial" w:hAnsi="Arial" w:cs="Arial"/>
              </w:rPr>
            </w:pPr>
            <w:r w:rsidRPr="000D4DEF">
              <w:rPr>
                <w:rFonts w:ascii="Arial" w:hAnsi="Arial" w:cs="Arial"/>
              </w:rPr>
              <w:t>Дорога в составе войска (по гражданке)</w:t>
            </w:r>
          </w:p>
        </w:tc>
        <w:tc>
          <w:tcPr>
            <w:tcW w:w="909" w:type="pct"/>
            <w:vAlign w:val="center"/>
          </w:tcPr>
          <w:p w14:paraId="4AF803EC" w14:textId="703479D5" w:rsidR="009C0288" w:rsidRPr="004B1444" w:rsidRDefault="007A0BAE" w:rsidP="00D03AE7">
            <w:pPr>
              <w:spacing w:beforeLines="40" w:before="96" w:afterLines="40" w:after="96"/>
              <w:jc w:val="center"/>
              <w:rPr>
                <w:rFonts w:ascii="Arial" w:hAnsi="Arial" w:cs="Arial"/>
                <w:lang w:val="en-US"/>
              </w:rPr>
            </w:pPr>
            <w:r w:rsidRPr="000D4DEF">
              <w:rPr>
                <w:rFonts w:ascii="Arial" w:hAnsi="Arial" w:cs="Arial"/>
              </w:rPr>
              <w:t>3</w:t>
            </w:r>
          </w:p>
        </w:tc>
      </w:tr>
      <w:tr w:rsidR="009C0288" w:rsidRPr="00CC10A1" w14:paraId="60E80C88" w14:textId="77777777" w:rsidTr="00347E91">
        <w:tc>
          <w:tcPr>
            <w:tcW w:w="380" w:type="pct"/>
            <w:vAlign w:val="center"/>
          </w:tcPr>
          <w:p w14:paraId="69857D30" w14:textId="77777777" w:rsidR="009C0288" w:rsidRPr="00CC10A1" w:rsidRDefault="009C0288" w:rsidP="009C0288">
            <w:pPr>
              <w:pStyle w:val="ListParagraph"/>
              <w:numPr>
                <w:ilvl w:val="0"/>
                <w:numId w:val="7"/>
              </w:numPr>
              <w:spacing w:beforeLines="40" w:before="96" w:afterLines="40" w:after="96"/>
              <w:rPr>
                <w:rFonts w:ascii="Arial" w:hAnsi="Arial" w:cs="Arial"/>
              </w:rPr>
            </w:pPr>
          </w:p>
        </w:tc>
        <w:tc>
          <w:tcPr>
            <w:tcW w:w="1588" w:type="pct"/>
            <w:vAlign w:val="center"/>
          </w:tcPr>
          <w:p w14:paraId="41209791" w14:textId="54B64721" w:rsidR="009C0288" w:rsidRPr="00F3788E" w:rsidRDefault="009C0288" w:rsidP="009C0288">
            <w:pPr>
              <w:spacing w:beforeLines="40" w:before="96" w:afterLines="40" w:after="96"/>
              <w:rPr>
                <w:rFonts w:ascii="Arial" w:hAnsi="Arial" w:cs="Arial"/>
              </w:rPr>
            </w:pPr>
            <w:r w:rsidRPr="00F3788E">
              <w:rPr>
                <w:rFonts w:ascii="Arial" w:hAnsi="Arial" w:cs="Arial"/>
                <w:lang w:val="en-US"/>
              </w:rPr>
              <w:t>Road Krakovets</w:t>
            </w:r>
            <w:r w:rsidRPr="00F3788E">
              <w:rPr>
                <w:rFonts w:ascii="Arial" w:hAnsi="Arial" w:cs="Arial"/>
              </w:rPr>
              <w:t xml:space="preserve"> </w:t>
            </w:r>
            <w:r w:rsidRPr="00F3788E">
              <w:rPr>
                <w:rFonts w:ascii="Arial" w:hAnsi="Arial" w:cs="Arial"/>
                <w:lang w:val="en-US"/>
              </w:rPr>
              <w:t>–</w:t>
            </w:r>
            <w:r w:rsidRPr="00F3788E">
              <w:rPr>
                <w:rFonts w:ascii="Arial" w:hAnsi="Arial" w:cs="Arial"/>
              </w:rPr>
              <w:t xml:space="preserve"> </w:t>
            </w:r>
            <w:r w:rsidRPr="00F3788E">
              <w:rPr>
                <w:rFonts w:ascii="Arial" w:hAnsi="Arial" w:cs="Arial"/>
                <w:lang w:val="en-US"/>
              </w:rPr>
              <w:t>Lipitsa</w:t>
            </w:r>
            <w:r w:rsidR="00811611" w:rsidRPr="00F3788E">
              <w:rPr>
                <w:rFonts w:ascii="Arial" w:hAnsi="Arial" w:cs="Arial"/>
                <w:lang w:val="en-US"/>
              </w:rPr>
              <w:t xml:space="preserve"> (Liberstan)</w:t>
            </w:r>
          </w:p>
        </w:tc>
        <w:tc>
          <w:tcPr>
            <w:tcW w:w="2123" w:type="pct"/>
            <w:vAlign w:val="center"/>
          </w:tcPr>
          <w:p w14:paraId="1A637C8E" w14:textId="7AAFF8A9" w:rsidR="009C0288" w:rsidRPr="00F3788E" w:rsidRDefault="009C0288" w:rsidP="009C0288">
            <w:pPr>
              <w:spacing w:beforeLines="40" w:before="96" w:afterLines="40" w:after="96"/>
              <w:rPr>
                <w:rFonts w:ascii="Arial" w:hAnsi="Arial" w:cs="Arial"/>
              </w:rPr>
            </w:pPr>
            <w:r w:rsidRPr="00F3788E">
              <w:rPr>
                <w:rFonts w:ascii="Arial" w:hAnsi="Arial" w:cs="Arial"/>
              </w:rPr>
              <w:t>Дорога в Липицу (по гражданке</w:t>
            </w:r>
            <w:r w:rsidR="00A5248A" w:rsidRPr="00F3788E">
              <w:rPr>
                <w:rFonts w:ascii="Arial" w:hAnsi="Arial" w:cs="Arial"/>
              </w:rPr>
              <w:t>)</w:t>
            </w:r>
          </w:p>
        </w:tc>
        <w:tc>
          <w:tcPr>
            <w:tcW w:w="909" w:type="pct"/>
            <w:vAlign w:val="center"/>
          </w:tcPr>
          <w:p w14:paraId="75AE161F" w14:textId="2832DD36" w:rsidR="009C0288" w:rsidRPr="000D4DEF" w:rsidRDefault="007A0BAE" w:rsidP="00D03AE7">
            <w:pPr>
              <w:spacing w:beforeLines="40" w:before="96" w:afterLines="40" w:after="96"/>
              <w:jc w:val="center"/>
              <w:rPr>
                <w:rFonts w:ascii="Arial" w:hAnsi="Arial" w:cs="Arial"/>
              </w:rPr>
            </w:pPr>
            <w:r w:rsidRPr="00F3788E">
              <w:rPr>
                <w:rFonts w:ascii="Arial" w:hAnsi="Arial" w:cs="Arial"/>
              </w:rPr>
              <w:t>3</w:t>
            </w:r>
          </w:p>
        </w:tc>
      </w:tr>
      <w:tr w:rsidR="000A5FBD" w:rsidRPr="00CC10A1" w14:paraId="2A737366" w14:textId="77777777" w:rsidTr="00DD708B">
        <w:tc>
          <w:tcPr>
            <w:tcW w:w="380" w:type="pct"/>
            <w:vAlign w:val="center"/>
          </w:tcPr>
          <w:p w14:paraId="3A0C9DC1" w14:textId="77777777" w:rsidR="000A5FBD" w:rsidRPr="00CC10A1" w:rsidRDefault="000A5FBD" w:rsidP="000A5FBD">
            <w:pPr>
              <w:pStyle w:val="ListParagraph"/>
              <w:numPr>
                <w:ilvl w:val="0"/>
                <w:numId w:val="7"/>
              </w:numPr>
              <w:spacing w:beforeLines="40" w:before="96" w:afterLines="40" w:after="96"/>
              <w:rPr>
                <w:rFonts w:ascii="Arial" w:hAnsi="Arial" w:cs="Arial"/>
              </w:rPr>
            </w:pPr>
          </w:p>
        </w:tc>
        <w:tc>
          <w:tcPr>
            <w:tcW w:w="1588" w:type="pct"/>
            <w:shd w:val="clear" w:color="auto" w:fill="auto"/>
            <w:vAlign w:val="center"/>
          </w:tcPr>
          <w:p w14:paraId="110CC417" w14:textId="21F52435" w:rsidR="000A5FBD" w:rsidRPr="00DD708B" w:rsidRDefault="000A5FBD" w:rsidP="000A5FBD">
            <w:pPr>
              <w:spacing w:beforeLines="40" w:before="96" w:afterLines="40" w:after="96"/>
              <w:rPr>
                <w:rFonts w:ascii="Arial" w:hAnsi="Arial" w:cs="Arial"/>
              </w:rPr>
            </w:pPr>
            <w:r w:rsidRPr="00DD708B">
              <w:rPr>
                <w:rFonts w:ascii="Arial" w:hAnsi="Arial" w:cs="Arial"/>
                <w:lang w:val="en-US"/>
              </w:rPr>
              <w:t>Localities near Lipitsa</w:t>
            </w:r>
            <w:r w:rsidR="00811611" w:rsidRPr="00DD708B">
              <w:rPr>
                <w:rFonts w:ascii="Arial" w:hAnsi="Arial" w:cs="Arial"/>
                <w:lang w:val="en-US"/>
              </w:rPr>
              <w:t xml:space="preserve"> (Liberstan)</w:t>
            </w:r>
          </w:p>
        </w:tc>
        <w:tc>
          <w:tcPr>
            <w:tcW w:w="2123" w:type="pct"/>
            <w:shd w:val="clear" w:color="auto" w:fill="auto"/>
            <w:vAlign w:val="center"/>
          </w:tcPr>
          <w:p w14:paraId="31CB6B11" w14:textId="168C3097" w:rsidR="000A5FBD" w:rsidRPr="00DD708B" w:rsidRDefault="000A5FBD" w:rsidP="000A5FBD">
            <w:pPr>
              <w:spacing w:beforeLines="40" w:before="96" w:afterLines="40" w:after="96"/>
              <w:rPr>
                <w:rFonts w:ascii="Arial" w:hAnsi="Arial" w:cs="Arial"/>
              </w:rPr>
            </w:pPr>
            <w:r w:rsidRPr="00DD708B">
              <w:rPr>
                <w:rFonts w:ascii="Arial" w:hAnsi="Arial" w:cs="Arial"/>
              </w:rPr>
              <w:t xml:space="preserve">Населенные пункты рядом с городом </w:t>
            </w:r>
            <w:r w:rsidRPr="00DD708B">
              <w:rPr>
                <w:rFonts w:ascii="Arial" w:hAnsi="Arial" w:cs="Arial"/>
                <w:lang w:val="en-US"/>
              </w:rPr>
              <w:t>Lipitsa</w:t>
            </w:r>
          </w:p>
        </w:tc>
        <w:tc>
          <w:tcPr>
            <w:tcW w:w="909" w:type="pct"/>
            <w:vAlign w:val="center"/>
          </w:tcPr>
          <w:p w14:paraId="63D7344E" w14:textId="425D2BC5" w:rsidR="000A5FBD" w:rsidRPr="00CC10A1" w:rsidRDefault="007A0BAE" w:rsidP="00D03AE7">
            <w:pPr>
              <w:spacing w:beforeLines="40" w:before="96" w:afterLines="40" w:after="96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</w:tr>
      <w:tr w:rsidR="000A5FBD" w:rsidRPr="00CC10A1" w14:paraId="0A66C8EB" w14:textId="77777777" w:rsidTr="00347E91">
        <w:tc>
          <w:tcPr>
            <w:tcW w:w="380" w:type="pct"/>
            <w:vAlign w:val="center"/>
          </w:tcPr>
          <w:p w14:paraId="2A1ED777" w14:textId="77777777" w:rsidR="000A5FBD" w:rsidRPr="00CC10A1" w:rsidRDefault="000A5FBD" w:rsidP="000A5FBD">
            <w:pPr>
              <w:pStyle w:val="ListParagraph"/>
              <w:numPr>
                <w:ilvl w:val="0"/>
                <w:numId w:val="7"/>
              </w:numPr>
              <w:spacing w:beforeLines="40" w:before="96" w:afterLines="40" w:after="96"/>
              <w:rPr>
                <w:rFonts w:ascii="Arial" w:hAnsi="Arial" w:cs="Arial"/>
              </w:rPr>
            </w:pPr>
          </w:p>
        </w:tc>
        <w:tc>
          <w:tcPr>
            <w:tcW w:w="1588" w:type="pct"/>
            <w:vAlign w:val="center"/>
          </w:tcPr>
          <w:p w14:paraId="7C3CA7AD" w14:textId="0820F527" w:rsidR="000A5FBD" w:rsidRPr="00650AAB" w:rsidRDefault="000A5FBD" w:rsidP="000A5FBD">
            <w:pPr>
              <w:spacing w:beforeLines="40" w:before="96" w:afterLines="40" w:after="96"/>
              <w:rPr>
                <w:rFonts w:ascii="Arial" w:hAnsi="Arial" w:cs="Arial"/>
              </w:rPr>
            </w:pPr>
            <w:r w:rsidRPr="00650AAB">
              <w:rPr>
                <w:rFonts w:ascii="Arial" w:hAnsi="Arial" w:cs="Arial"/>
                <w:lang w:val="en-US"/>
              </w:rPr>
              <w:t>Lipitsa city</w:t>
            </w:r>
            <w:r w:rsidR="00811611" w:rsidRPr="00650AAB">
              <w:rPr>
                <w:rFonts w:ascii="Arial" w:hAnsi="Arial" w:cs="Arial"/>
                <w:lang w:val="en-US"/>
              </w:rPr>
              <w:t xml:space="preserve"> (Liberstan)</w:t>
            </w:r>
          </w:p>
        </w:tc>
        <w:tc>
          <w:tcPr>
            <w:tcW w:w="2123" w:type="pct"/>
            <w:vAlign w:val="center"/>
          </w:tcPr>
          <w:p w14:paraId="3DF98192" w14:textId="3E2E6849" w:rsidR="000A5FBD" w:rsidRPr="00CC10A1" w:rsidRDefault="000A5FBD" w:rsidP="000A5FBD">
            <w:pPr>
              <w:spacing w:beforeLines="40" w:before="96" w:afterLines="40" w:after="9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Город </w:t>
            </w:r>
            <w:r w:rsidRPr="000528D8">
              <w:rPr>
                <w:rFonts w:ascii="Arial" w:hAnsi="Arial" w:cs="Arial"/>
                <w:lang w:val="en-US"/>
              </w:rPr>
              <w:t>Lipitsa</w:t>
            </w:r>
          </w:p>
        </w:tc>
        <w:tc>
          <w:tcPr>
            <w:tcW w:w="909" w:type="pct"/>
            <w:vAlign w:val="center"/>
          </w:tcPr>
          <w:p w14:paraId="27ECA345" w14:textId="0B650587" w:rsidR="000A5FBD" w:rsidRPr="00CC10A1" w:rsidRDefault="007A0BAE" w:rsidP="00D03AE7">
            <w:pPr>
              <w:spacing w:beforeLines="40" w:before="96" w:afterLines="40" w:after="96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</w:tr>
      <w:tr w:rsidR="00E43686" w:rsidRPr="00CC10A1" w14:paraId="574AF807" w14:textId="77777777" w:rsidTr="00347E91">
        <w:tc>
          <w:tcPr>
            <w:tcW w:w="380" w:type="pct"/>
            <w:vAlign w:val="center"/>
          </w:tcPr>
          <w:p w14:paraId="769742CC" w14:textId="77777777" w:rsidR="00E43686" w:rsidRPr="00CC10A1" w:rsidRDefault="00E43686" w:rsidP="000A5FBD">
            <w:pPr>
              <w:pStyle w:val="ListParagraph"/>
              <w:numPr>
                <w:ilvl w:val="0"/>
                <w:numId w:val="7"/>
              </w:numPr>
              <w:spacing w:beforeLines="40" w:before="96" w:afterLines="40" w:after="96"/>
              <w:rPr>
                <w:rFonts w:ascii="Arial" w:hAnsi="Arial" w:cs="Arial"/>
              </w:rPr>
            </w:pPr>
          </w:p>
        </w:tc>
        <w:tc>
          <w:tcPr>
            <w:tcW w:w="1588" w:type="pct"/>
            <w:vAlign w:val="center"/>
          </w:tcPr>
          <w:p w14:paraId="23EA7097" w14:textId="35C38AE7" w:rsidR="00E43686" w:rsidRPr="004566BA" w:rsidRDefault="00E43686" w:rsidP="000A5FBD">
            <w:pPr>
              <w:spacing w:beforeLines="40" w:before="96" w:afterLines="40" w:after="96"/>
              <w:rPr>
                <w:rFonts w:ascii="Arial" w:hAnsi="Arial" w:cs="Arial"/>
                <w:lang w:val="en-US"/>
              </w:rPr>
            </w:pPr>
            <w:r w:rsidRPr="004566BA">
              <w:rPr>
                <w:rFonts w:ascii="Arial" w:hAnsi="Arial" w:cs="Arial"/>
                <w:lang w:val="en-US"/>
              </w:rPr>
              <w:t>Fields near Krupki</w:t>
            </w:r>
            <w:r w:rsidR="00811611" w:rsidRPr="004566BA">
              <w:rPr>
                <w:rFonts w:ascii="Arial" w:hAnsi="Arial" w:cs="Arial"/>
                <w:lang w:val="en-US"/>
              </w:rPr>
              <w:t xml:space="preserve"> (Liberstan)</w:t>
            </w:r>
          </w:p>
        </w:tc>
        <w:tc>
          <w:tcPr>
            <w:tcW w:w="2123" w:type="pct"/>
            <w:vAlign w:val="center"/>
          </w:tcPr>
          <w:p w14:paraId="73EE1AA8" w14:textId="24A484F2" w:rsidR="00E43686" w:rsidRPr="004566BA" w:rsidRDefault="00E43686" w:rsidP="000A5FBD">
            <w:pPr>
              <w:spacing w:beforeLines="40" w:before="96" w:afterLines="40" w:after="96"/>
              <w:rPr>
                <w:rFonts w:ascii="Arial" w:hAnsi="Arial" w:cs="Arial"/>
              </w:rPr>
            </w:pPr>
            <w:r w:rsidRPr="004566BA">
              <w:rPr>
                <w:rFonts w:ascii="Arial" w:hAnsi="Arial" w:cs="Arial"/>
              </w:rPr>
              <w:t xml:space="preserve">Поля рядом с </w:t>
            </w:r>
            <w:r w:rsidRPr="004566BA">
              <w:rPr>
                <w:rFonts w:ascii="Arial" w:hAnsi="Arial" w:cs="Arial"/>
                <w:lang w:val="en-US"/>
              </w:rPr>
              <w:t>Krupki</w:t>
            </w:r>
          </w:p>
        </w:tc>
        <w:tc>
          <w:tcPr>
            <w:tcW w:w="909" w:type="pct"/>
            <w:vAlign w:val="center"/>
          </w:tcPr>
          <w:p w14:paraId="10819C04" w14:textId="3D91C12B" w:rsidR="00E43686" w:rsidRPr="004566BA" w:rsidRDefault="007A0BAE" w:rsidP="00D03AE7">
            <w:pPr>
              <w:spacing w:beforeLines="40" w:before="96" w:afterLines="40" w:after="96"/>
              <w:jc w:val="center"/>
              <w:rPr>
                <w:rFonts w:ascii="Arial" w:hAnsi="Arial" w:cs="Arial"/>
              </w:rPr>
            </w:pPr>
            <w:r w:rsidRPr="004566BA">
              <w:rPr>
                <w:rFonts w:ascii="Arial" w:hAnsi="Arial" w:cs="Arial"/>
              </w:rPr>
              <w:t>3</w:t>
            </w:r>
          </w:p>
        </w:tc>
      </w:tr>
      <w:tr w:rsidR="00E43686" w:rsidRPr="00CC10A1" w14:paraId="7655C495" w14:textId="77777777" w:rsidTr="00347E91">
        <w:tc>
          <w:tcPr>
            <w:tcW w:w="380" w:type="pct"/>
            <w:vAlign w:val="center"/>
          </w:tcPr>
          <w:p w14:paraId="33B98F75" w14:textId="77777777" w:rsidR="00E43686" w:rsidRPr="00CC10A1" w:rsidRDefault="00E43686" w:rsidP="000A5FBD">
            <w:pPr>
              <w:pStyle w:val="ListParagraph"/>
              <w:numPr>
                <w:ilvl w:val="0"/>
                <w:numId w:val="7"/>
              </w:numPr>
              <w:spacing w:beforeLines="40" w:before="96" w:afterLines="40" w:after="96"/>
              <w:rPr>
                <w:rFonts w:ascii="Arial" w:hAnsi="Arial" w:cs="Arial"/>
              </w:rPr>
            </w:pPr>
          </w:p>
        </w:tc>
        <w:tc>
          <w:tcPr>
            <w:tcW w:w="1588" w:type="pct"/>
            <w:vAlign w:val="center"/>
          </w:tcPr>
          <w:p w14:paraId="70C15AA9" w14:textId="114A6FD7" w:rsidR="00E43686" w:rsidRPr="004566BA" w:rsidRDefault="00E43686" w:rsidP="000A5FBD">
            <w:pPr>
              <w:spacing w:beforeLines="40" w:before="96" w:afterLines="40" w:after="96"/>
              <w:rPr>
                <w:rFonts w:ascii="Arial" w:hAnsi="Arial" w:cs="Arial"/>
                <w:lang w:val="en-US"/>
              </w:rPr>
            </w:pPr>
            <w:r w:rsidRPr="004566BA">
              <w:rPr>
                <w:rFonts w:ascii="Arial" w:hAnsi="Arial" w:cs="Arial"/>
                <w:lang w:val="en-US"/>
              </w:rPr>
              <w:t>Krupki city</w:t>
            </w:r>
            <w:r w:rsidR="00811611" w:rsidRPr="004566BA">
              <w:rPr>
                <w:rFonts w:ascii="Arial" w:hAnsi="Arial" w:cs="Arial"/>
                <w:lang w:val="en-US"/>
              </w:rPr>
              <w:t xml:space="preserve"> (Liberstan)</w:t>
            </w:r>
          </w:p>
        </w:tc>
        <w:tc>
          <w:tcPr>
            <w:tcW w:w="2123" w:type="pct"/>
            <w:vAlign w:val="center"/>
          </w:tcPr>
          <w:p w14:paraId="44BFF975" w14:textId="32E35AE0" w:rsidR="00E43686" w:rsidRPr="004566BA" w:rsidRDefault="00E43686" w:rsidP="000A5FBD">
            <w:pPr>
              <w:spacing w:beforeLines="40" w:before="96" w:afterLines="40" w:after="96"/>
              <w:rPr>
                <w:rFonts w:ascii="Arial" w:hAnsi="Arial" w:cs="Arial"/>
              </w:rPr>
            </w:pPr>
            <w:r w:rsidRPr="004566BA">
              <w:rPr>
                <w:rFonts w:ascii="Arial" w:hAnsi="Arial" w:cs="Arial"/>
              </w:rPr>
              <w:t xml:space="preserve">Город </w:t>
            </w:r>
            <w:r w:rsidRPr="004566BA">
              <w:rPr>
                <w:rFonts w:ascii="Arial" w:hAnsi="Arial" w:cs="Arial"/>
                <w:lang w:val="en-US"/>
              </w:rPr>
              <w:t>Krupki</w:t>
            </w:r>
          </w:p>
        </w:tc>
        <w:tc>
          <w:tcPr>
            <w:tcW w:w="909" w:type="pct"/>
            <w:vAlign w:val="center"/>
          </w:tcPr>
          <w:p w14:paraId="13D1E548" w14:textId="1BAC6025" w:rsidR="00E43686" w:rsidRPr="004566BA" w:rsidRDefault="007A0BAE" w:rsidP="00D03AE7">
            <w:pPr>
              <w:spacing w:beforeLines="40" w:before="96" w:afterLines="40" w:after="96"/>
              <w:jc w:val="center"/>
              <w:rPr>
                <w:rFonts w:ascii="Arial" w:hAnsi="Arial" w:cs="Arial"/>
              </w:rPr>
            </w:pPr>
            <w:r w:rsidRPr="004566BA">
              <w:rPr>
                <w:rFonts w:ascii="Arial" w:hAnsi="Arial" w:cs="Arial"/>
              </w:rPr>
              <w:t>3</w:t>
            </w:r>
          </w:p>
        </w:tc>
      </w:tr>
      <w:tr w:rsidR="00E43686" w:rsidRPr="00CC10A1" w14:paraId="291608AC" w14:textId="77777777" w:rsidTr="00347E91">
        <w:tc>
          <w:tcPr>
            <w:tcW w:w="380" w:type="pct"/>
            <w:vAlign w:val="center"/>
          </w:tcPr>
          <w:p w14:paraId="3A357289" w14:textId="77777777" w:rsidR="00E43686" w:rsidRPr="00CC10A1" w:rsidRDefault="00E43686" w:rsidP="000A5FBD">
            <w:pPr>
              <w:pStyle w:val="ListParagraph"/>
              <w:numPr>
                <w:ilvl w:val="0"/>
                <w:numId w:val="7"/>
              </w:numPr>
              <w:spacing w:beforeLines="40" w:before="96" w:afterLines="40" w:after="96"/>
              <w:rPr>
                <w:rFonts w:ascii="Arial" w:hAnsi="Arial" w:cs="Arial"/>
              </w:rPr>
            </w:pPr>
          </w:p>
        </w:tc>
        <w:tc>
          <w:tcPr>
            <w:tcW w:w="1588" w:type="pct"/>
            <w:vAlign w:val="center"/>
          </w:tcPr>
          <w:p w14:paraId="2F77C6D1" w14:textId="7F305AFC" w:rsidR="00E43686" w:rsidRPr="000763F6" w:rsidRDefault="00E43686" w:rsidP="000A5FBD">
            <w:pPr>
              <w:spacing w:beforeLines="40" w:before="96" w:afterLines="40" w:after="96"/>
              <w:rPr>
                <w:rFonts w:ascii="Arial" w:hAnsi="Arial" w:cs="Arial"/>
                <w:lang w:val="en-US"/>
              </w:rPr>
            </w:pPr>
            <w:r w:rsidRPr="000763F6">
              <w:rPr>
                <w:rFonts w:ascii="Arial" w:hAnsi="Arial" w:cs="Arial"/>
                <w:lang w:val="en-US"/>
              </w:rPr>
              <w:t>Fields near Ostrozhek</w:t>
            </w:r>
            <w:r w:rsidR="00811611" w:rsidRPr="000763F6">
              <w:rPr>
                <w:rFonts w:ascii="Arial" w:hAnsi="Arial" w:cs="Arial"/>
                <w:lang w:val="en-US"/>
              </w:rPr>
              <w:t xml:space="preserve"> (Liberstan)</w:t>
            </w:r>
          </w:p>
        </w:tc>
        <w:tc>
          <w:tcPr>
            <w:tcW w:w="2123" w:type="pct"/>
            <w:vAlign w:val="center"/>
          </w:tcPr>
          <w:p w14:paraId="2112F99F" w14:textId="0D87158B" w:rsidR="00E43686" w:rsidRPr="000763F6" w:rsidRDefault="00E43686" w:rsidP="000A5FBD">
            <w:pPr>
              <w:spacing w:beforeLines="40" w:before="96" w:afterLines="40" w:after="96"/>
              <w:rPr>
                <w:rFonts w:ascii="Arial" w:hAnsi="Arial" w:cs="Arial"/>
              </w:rPr>
            </w:pPr>
            <w:r w:rsidRPr="000763F6">
              <w:rPr>
                <w:rFonts w:ascii="Arial" w:hAnsi="Arial" w:cs="Arial"/>
              </w:rPr>
              <w:t xml:space="preserve">Поля рядом с </w:t>
            </w:r>
            <w:r w:rsidRPr="000763F6">
              <w:rPr>
                <w:rFonts w:ascii="Arial" w:hAnsi="Arial" w:cs="Arial"/>
                <w:lang w:val="en-US"/>
              </w:rPr>
              <w:t>Ostrozhek</w:t>
            </w:r>
          </w:p>
        </w:tc>
        <w:tc>
          <w:tcPr>
            <w:tcW w:w="909" w:type="pct"/>
            <w:vAlign w:val="center"/>
          </w:tcPr>
          <w:p w14:paraId="6FFF1D5A" w14:textId="3EF136E5" w:rsidR="00E43686" w:rsidRPr="000763F6" w:rsidRDefault="007A0BAE" w:rsidP="00D03AE7">
            <w:pPr>
              <w:spacing w:beforeLines="40" w:before="96" w:afterLines="40" w:after="96"/>
              <w:jc w:val="center"/>
              <w:rPr>
                <w:rFonts w:ascii="Arial" w:hAnsi="Arial" w:cs="Arial"/>
              </w:rPr>
            </w:pPr>
            <w:r w:rsidRPr="000763F6">
              <w:rPr>
                <w:rFonts w:ascii="Arial" w:hAnsi="Arial" w:cs="Arial"/>
              </w:rPr>
              <w:t>4</w:t>
            </w:r>
          </w:p>
        </w:tc>
      </w:tr>
      <w:tr w:rsidR="00E43686" w:rsidRPr="00CC10A1" w14:paraId="0DDBB246" w14:textId="77777777" w:rsidTr="00347E91">
        <w:tc>
          <w:tcPr>
            <w:tcW w:w="380" w:type="pct"/>
            <w:vAlign w:val="center"/>
          </w:tcPr>
          <w:p w14:paraId="6B1BC76D" w14:textId="77777777" w:rsidR="00E43686" w:rsidRPr="00CC10A1" w:rsidRDefault="00E43686" w:rsidP="000A5FBD">
            <w:pPr>
              <w:pStyle w:val="ListParagraph"/>
              <w:numPr>
                <w:ilvl w:val="0"/>
                <w:numId w:val="7"/>
              </w:numPr>
              <w:spacing w:beforeLines="40" w:before="96" w:afterLines="40" w:after="96"/>
              <w:rPr>
                <w:rFonts w:ascii="Arial" w:hAnsi="Arial" w:cs="Arial"/>
              </w:rPr>
            </w:pPr>
          </w:p>
        </w:tc>
        <w:tc>
          <w:tcPr>
            <w:tcW w:w="1588" w:type="pct"/>
            <w:vAlign w:val="center"/>
          </w:tcPr>
          <w:p w14:paraId="23BE9543" w14:textId="3B1796F2" w:rsidR="00E43686" w:rsidRPr="000763F6" w:rsidRDefault="00E43686" w:rsidP="000A5FBD">
            <w:pPr>
              <w:spacing w:beforeLines="40" w:before="96" w:afterLines="40" w:after="96"/>
              <w:rPr>
                <w:rFonts w:ascii="Arial" w:hAnsi="Arial" w:cs="Arial"/>
                <w:lang w:val="en-US"/>
              </w:rPr>
            </w:pPr>
            <w:r w:rsidRPr="000763F6">
              <w:rPr>
                <w:rFonts w:ascii="Arial" w:hAnsi="Arial" w:cs="Arial"/>
                <w:lang w:val="en-US"/>
              </w:rPr>
              <w:t>Ostrozhek city</w:t>
            </w:r>
            <w:r w:rsidR="00811611" w:rsidRPr="000763F6">
              <w:rPr>
                <w:rFonts w:ascii="Arial" w:hAnsi="Arial" w:cs="Arial"/>
                <w:lang w:val="en-US"/>
              </w:rPr>
              <w:t xml:space="preserve"> (Liberstan)</w:t>
            </w:r>
          </w:p>
        </w:tc>
        <w:tc>
          <w:tcPr>
            <w:tcW w:w="2123" w:type="pct"/>
            <w:vAlign w:val="center"/>
          </w:tcPr>
          <w:p w14:paraId="6170FE22" w14:textId="04B04779" w:rsidR="00E43686" w:rsidRPr="000763F6" w:rsidRDefault="00E43686" w:rsidP="000A5FBD">
            <w:pPr>
              <w:spacing w:beforeLines="40" w:before="96" w:afterLines="40" w:after="96"/>
              <w:rPr>
                <w:rFonts w:ascii="Arial" w:hAnsi="Arial" w:cs="Arial"/>
              </w:rPr>
            </w:pPr>
            <w:r w:rsidRPr="000763F6">
              <w:rPr>
                <w:rFonts w:ascii="Arial" w:hAnsi="Arial" w:cs="Arial"/>
              </w:rPr>
              <w:t xml:space="preserve">Город </w:t>
            </w:r>
            <w:r w:rsidRPr="000763F6">
              <w:rPr>
                <w:rFonts w:ascii="Arial" w:hAnsi="Arial" w:cs="Arial"/>
                <w:lang w:val="en-US"/>
              </w:rPr>
              <w:t>Ostrozhek</w:t>
            </w:r>
          </w:p>
        </w:tc>
        <w:tc>
          <w:tcPr>
            <w:tcW w:w="909" w:type="pct"/>
            <w:vAlign w:val="center"/>
          </w:tcPr>
          <w:p w14:paraId="46D2538A" w14:textId="46D3C5A9" w:rsidR="00E43686" w:rsidRPr="000763F6" w:rsidRDefault="007A0BAE" w:rsidP="00D03AE7">
            <w:pPr>
              <w:spacing w:beforeLines="40" w:before="96" w:afterLines="40" w:after="96"/>
              <w:jc w:val="center"/>
              <w:rPr>
                <w:rFonts w:ascii="Arial" w:hAnsi="Arial" w:cs="Arial"/>
              </w:rPr>
            </w:pPr>
            <w:r w:rsidRPr="000763F6">
              <w:rPr>
                <w:rFonts w:ascii="Arial" w:hAnsi="Arial" w:cs="Arial"/>
              </w:rPr>
              <w:t>4</w:t>
            </w:r>
          </w:p>
        </w:tc>
      </w:tr>
      <w:tr w:rsidR="00207A91" w:rsidRPr="00CC10A1" w14:paraId="2D607212" w14:textId="77777777" w:rsidTr="00347E91">
        <w:tc>
          <w:tcPr>
            <w:tcW w:w="380" w:type="pct"/>
            <w:vAlign w:val="center"/>
          </w:tcPr>
          <w:p w14:paraId="243699D1" w14:textId="77777777" w:rsidR="00207A91" w:rsidRPr="00CC10A1" w:rsidRDefault="00207A91" w:rsidP="00207A91">
            <w:pPr>
              <w:pStyle w:val="ListParagraph"/>
              <w:numPr>
                <w:ilvl w:val="0"/>
                <w:numId w:val="7"/>
              </w:numPr>
              <w:spacing w:beforeLines="40" w:before="96" w:afterLines="40" w:after="96"/>
              <w:rPr>
                <w:rFonts w:ascii="Arial" w:hAnsi="Arial" w:cs="Arial"/>
              </w:rPr>
            </w:pPr>
          </w:p>
        </w:tc>
        <w:tc>
          <w:tcPr>
            <w:tcW w:w="1588" w:type="pct"/>
            <w:vAlign w:val="center"/>
          </w:tcPr>
          <w:p w14:paraId="5DB7B47A" w14:textId="7EE5948B" w:rsidR="00207A91" w:rsidRPr="00FC26D9" w:rsidRDefault="005C0818" w:rsidP="00207A91">
            <w:pPr>
              <w:spacing w:beforeLines="40" w:before="96" w:afterLines="40" w:after="96"/>
              <w:rPr>
                <w:rFonts w:ascii="Arial" w:hAnsi="Arial" w:cs="Arial"/>
                <w:lang w:val="en-US"/>
              </w:rPr>
            </w:pPr>
            <w:r w:rsidRPr="00FC26D9">
              <w:rPr>
                <w:rFonts w:ascii="Arial" w:hAnsi="Arial" w:cs="Arial"/>
                <w:lang w:val="en-US"/>
              </w:rPr>
              <w:t xml:space="preserve">Fields near </w:t>
            </w:r>
            <w:r w:rsidR="00207A91" w:rsidRPr="00FC26D9">
              <w:rPr>
                <w:rFonts w:ascii="Arial" w:hAnsi="Arial" w:cs="Arial"/>
                <w:lang w:val="en-US"/>
              </w:rPr>
              <w:t>Krupsky</w:t>
            </w:r>
            <w:r w:rsidR="00811611" w:rsidRPr="00FC26D9">
              <w:rPr>
                <w:rFonts w:ascii="Arial" w:hAnsi="Arial" w:cs="Arial"/>
                <w:lang w:val="en-US"/>
              </w:rPr>
              <w:t xml:space="preserve"> (Liberstan)</w:t>
            </w:r>
          </w:p>
        </w:tc>
        <w:tc>
          <w:tcPr>
            <w:tcW w:w="2123" w:type="pct"/>
            <w:vAlign w:val="center"/>
          </w:tcPr>
          <w:p w14:paraId="6B938615" w14:textId="244E38B5" w:rsidR="00207A91" w:rsidRPr="00FC26D9" w:rsidRDefault="005C0818" w:rsidP="00207A91">
            <w:pPr>
              <w:spacing w:beforeLines="40" w:before="96" w:afterLines="40" w:after="96"/>
              <w:rPr>
                <w:rFonts w:ascii="Arial" w:hAnsi="Arial" w:cs="Arial"/>
              </w:rPr>
            </w:pPr>
            <w:r w:rsidRPr="00FC26D9">
              <w:rPr>
                <w:rFonts w:ascii="Arial" w:hAnsi="Arial" w:cs="Arial"/>
              </w:rPr>
              <w:t xml:space="preserve">Поля рядом с </w:t>
            </w:r>
            <w:r w:rsidR="00207A91" w:rsidRPr="00FC26D9">
              <w:rPr>
                <w:rFonts w:ascii="Arial" w:hAnsi="Arial" w:cs="Arial"/>
                <w:lang w:val="en-US"/>
              </w:rPr>
              <w:t>Krupsky</w:t>
            </w:r>
          </w:p>
        </w:tc>
        <w:tc>
          <w:tcPr>
            <w:tcW w:w="909" w:type="pct"/>
            <w:vAlign w:val="center"/>
          </w:tcPr>
          <w:p w14:paraId="158BC4B3" w14:textId="4552AF66" w:rsidR="00207A91" w:rsidRPr="00FC26D9" w:rsidRDefault="007A0BAE" w:rsidP="00D03AE7">
            <w:pPr>
              <w:spacing w:beforeLines="40" w:before="96" w:afterLines="40" w:after="96"/>
              <w:jc w:val="center"/>
              <w:rPr>
                <w:rFonts w:ascii="Arial" w:hAnsi="Arial" w:cs="Arial"/>
              </w:rPr>
            </w:pPr>
            <w:r w:rsidRPr="00FC26D9">
              <w:rPr>
                <w:rFonts w:ascii="Arial" w:hAnsi="Arial" w:cs="Arial"/>
              </w:rPr>
              <w:t>4</w:t>
            </w:r>
          </w:p>
        </w:tc>
      </w:tr>
      <w:tr w:rsidR="00207A91" w:rsidRPr="00CC10A1" w14:paraId="77860F24" w14:textId="77777777" w:rsidTr="00347E91">
        <w:tc>
          <w:tcPr>
            <w:tcW w:w="380" w:type="pct"/>
            <w:vAlign w:val="center"/>
          </w:tcPr>
          <w:p w14:paraId="6804E7B1" w14:textId="77777777" w:rsidR="00207A91" w:rsidRPr="00CC10A1" w:rsidRDefault="00207A91" w:rsidP="00207A91">
            <w:pPr>
              <w:pStyle w:val="ListParagraph"/>
              <w:numPr>
                <w:ilvl w:val="0"/>
                <w:numId w:val="7"/>
              </w:numPr>
              <w:spacing w:beforeLines="40" w:before="96" w:afterLines="40" w:after="96"/>
              <w:rPr>
                <w:rFonts w:ascii="Arial" w:hAnsi="Arial" w:cs="Arial"/>
              </w:rPr>
            </w:pPr>
          </w:p>
        </w:tc>
        <w:tc>
          <w:tcPr>
            <w:tcW w:w="1588" w:type="pct"/>
            <w:vAlign w:val="center"/>
          </w:tcPr>
          <w:p w14:paraId="1F395243" w14:textId="052D4248" w:rsidR="00207A91" w:rsidRPr="00FC26D9" w:rsidRDefault="00207A91" w:rsidP="00207A91">
            <w:pPr>
              <w:spacing w:beforeLines="40" w:before="96" w:afterLines="40" w:after="96"/>
              <w:rPr>
                <w:rFonts w:ascii="Arial" w:hAnsi="Arial" w:cs="Arial"/>
              </w:rPr>
            </w:pPr>
            <w:r w:rsidRPr="00FC26D9">
              <w:rPr>
                <w:rFonts w:ascii="Arial" w:hAnsi="Arial" w:cs="Arial"/>
                <w:lang w:val="en-US"/>
              </w:rPr>
              <w:t>Krupsky city</w:t>
            </w:r>
            <w:r w:rsidR="00811611" w:rsidRPr="00FC26D9">
              <w:rPr>
                <w:rFonts w:ascii="Arial" w:hAnsi="Arial" w:cs="Arial"/>
                <w:lang w:val="en-US"/>
              </w:rPr>
              <w:t xml:space="preserve"> (Liberstan)</w:t>
            </w:r>
          </w:p>
        </w:tc>
        <w:tc>
          <w:tcPr>
            <w:tcW w:w="2123" w:type="pct"/>
            <w:vAlign w:val="center"/>
          </w:tcPr>
          <w:p w14:paraId="75158976" w14:textId="1AA3C318" w:rsidR="00207A91" w:rsidRPr="00FC26D9" w:rsidRDefault="00207A91" w:rsidP="00207A91">
            <w:pPr>
              <w:spacing w:beforeLines="40" w:before="96" w:afterLines="40" w:after="96"/>
              <w:rPr>
                <w:rFonts w:ascii="Arial" w:hAnsi="Arial" w:cs="Arial"/>
              </w:rPr>
            </w:pPr>
            <w:r w:rsidRPr="00FC26D9">
              <w:rPr>
                <w:rFonts w:ascii="Arial" w:hAnsi="Arial" w:cs="Arial"/>
              </w:rPr>
              <w:t xml:space="preserve">Город </w:t>
            </w:r>
            <w:r w:rsidRPr="00FC26D9">
              <w:rPr>
                <w:rFonts w:ascii="Arial" w:hAnsi="Arial" w:cs="Arial"/>
                <w:lang w:val="en-US"/>
              </w:rPr>
              <w:t>Krupsky</w:t>
            </w:r>
          </w:p>
        </w:tc>
        <w:tc>
          <w:tcPr>
            <w:tcW w:w="909" w:type="pct"/>
            <w:vAlign w:val="center"/>
          </w:tcPr>
          <w:p w14:paraId="56476BC0" w14:textId="101FAF14" w:rsidR="00207A91" w:rsidRPr="00FC26D9" w:rsidRDefault="007A0BAE" w:rsidP="00D03AE7">
            <w:pPr>
              <w:spacing w:beforeLines="40" w:before="96" w:afterLines="40" w:after="96"/>
              <w:jc w:val="center"/>
              <w:rPr>
                <w:rFonts w:ascii="Arial" w:hAnsi="Arial" w:cs="Arial"/>
              </w:rPr>
            </w:pPr>
            <w:r w:rsidRPr="00FC26D9">
              <w:rPr>
                <w:rFonts w:ascii="Arial" w:hAnsi="Arial" w:cs="Arial"/>
              </w:rPr>
              <w:t>4</w:t>
            </w:r>
          </w:p>
        </w:tc>
      </w:tr>
      <w:tr w:rsidR="00135DAC" w:rsidRPr="006522A7" w14:paraId="7CD177C1" w14:textId="77777777" w:rsidTr="00347E91">
        <w:tc>
          <w:tcPr>
            <w:tcW w:w="380" w:type="pct"/>
            <w:vAlign w:val="center"/>
          </w:tcPr>
          <w:p w14:paraId="6CFFC971" w14:textId="77777777" w:rsidR="00135DAC" w:rsidRPr="00CC10A1" w:rsidRDefault="00135DAC" w:rsidP="00135DAC">
            <w:pPr>
              <w:pStyle w:val="ListParagraph"/>
              <w:numPr>
                <w:ilvl w:val="0"/>
                <w:numId w:val="7"/>
              </w:numPr>
              <w:spacing w:beforeLines="40" w:before="96" w:afterLines="40" w:after="96"/>
              <w:rPr>
                <w:rFonts w:ascii="Arial" w:hAnsi="Arial" w:cs="Arial"/>
              </w:rPr>
            </w:pPr>
          </w:p>
        </w:tc>
        <w:tc>
          <w:tcPr>
            <w:tcW w:w="1588" w:type="pct"/>
            <w:vAlign w:val="center"/>
          </w:tcPr>
          <w:p w14:paraId="2BDFED83" w14:textId="29589E30" w:rsidR="00135DAC" w:rsidRPr="00FC26D9" w:rsidRDefault="00287DEC" w:rsidP="00135DAC">
            <w:pPr>
              <w:spacing w:beforeLines="40" w:before="96" w:afterLines="40" w:after="96"/>
              <w:rPr>
                <w:rFonts w:ascii="Arial" w:hAnsi="Arial" w:cs="Arial"/>
                <w:lang w:val="en-US"/>
              </w:rPr>
            </w:pPr>
            <w:r w:rsidRPr="00FC26D9">
              <w:rPr>
                <w:rFonts w:ascii="Arial" w:hAnsi="Arial" w:cs="Arial"/>
                <w:lang w:val="en-US"/>
              </w:rPr>
              <w:t>Fields between Krupsky and Khomsk</w:t>
            </w:r>
            <w:r w:rsidR="00811611" w:rsidRPr="00FC26D9">
              <w:rPr>
                <w:rFonts w:ascii="Arial" w:hAnsi="Arial" w:cs="Arial"/>
                <w:lang w:val="en-US"/>
              </w:rPr>
              <w:t xml:space="preserve"> (Liberstan)</w:t>
            </w:r>
          </w:p>
        </w:tc>
        <w:tc>
          <w:tcPr>
            <w:tcW w:w="2123" w:type="pct"/>
            <w:vAlign w:val="center"/>
          </w:tcPr>
          <w:p w14:paraId="48A77F00" w14:textId="0E8F792D" w:rsidR="00135DAC" w:rsidRPr="00FC26D9" w:rsidRDefault="006522A7" w:rsidP="00135DAC">
            <w:pPr>
              <w:spacing w:beforeLines="40" w:before="96" w:afterLines="40" w:after="96"/>
              <w:rPr>
                <w:rFonts w:ascii="Arial" w:hAnsi="Arial" w:cs="Arial"/>
              </w:rPr>
            </w:pPr>
            <w:r w:rsidRPr="00FC26D9">
              <w:rPr>
                <w:rFonts w:ascii="Arial" w:hAnsi="Arial" w:cs="Arial"/>
              </w:rPr>
              <w:t xml:space="preserve">Поля между </w:t>
            </w:r>
            <w:r w:rsidRPr="00FC26D9">
              <w:rPr>
                <w:rFonts w:ascii="Arial" w:hAnsi="Arial" w:cs="Arial"/>
                <w:lang w:val="en-US"/>
              </w:rPr>
              <w:t>Krupsky</w:t>
            </w:r>
            <w:r w:rsidRPr="00FC26D9">
              <w:rPr>
                <w:rFonts w:ascii="Arial" w:hAnsi="Arial" w:cs="Arial"/>
              </w:rPr>
              <w:t xml:space="preserve"> и </w:t>
            </w:r>
            <w:r w:rsidRPr="00FC26D9">
              <w:rPr>
                <w:rFonts w:ascii="Arial" w:hAnsi="Arial" w:cs="Arial"/>
                <w:lang w:val="en-US"/>
              </w:rPr>
              <w:t>Khomsk</w:t>
            </w:r>
          </w:p>
        </w:tc>
        <w:tc>
          <w:tcPr>
            <w:tcW w:w="909" w:type="pct"/>
            <w:vAlign w:val="center"/>
          </w:tcPr>
          <w:p w14:paraId="5CBFF69E" w14:textId="2A8C4FA2" w:rsidR="00135DAC" w:rsidRPr="00FC26D9" w:rsidRDefault="007A0BAE" w:rsidP="00D03AE7">
            <w:pPr>
              <w:spacing w:beforeLines="40" w:before="96" w:afterLines="40" w:after="96"/>
              <w:jc w:val="center"/>
              <w:rPr>
                <w:rFonts w:ascii="Arial" w:hAnsi="Arial" w:cs="Arial"/>
              </w:rPr>
            </w:pPr>
            <w:r w:rsidRPr="00FC26D9">
              <w:rPr>
                <w:rFonts w:ascii="Arial" w:hAnsi="Arial" w:cs="Arial"/>
              </w:rPr>
              <w:t>4</w:t>
            </w:r>
          </w:p>
        </w:tc>
      </w:tr>
      <w:tr w:rsidR="00135DAC" w:rsidRPr="006522A7" w14:paraId="505F85F0" w14:textId="77777777" w:rsidTr="00347E91">
        <w:tc>
          <w:tcPr>
            <w:tcW w:w="380" w:type="pct"/>
            <w:vAlign w:val="center"/>
          </w:tcPr>
          <w:p w14:paraId="0AEC22F9" w14:textId="77777777" w:rsidR="00135DAC" w:rsidRPr="006522A7" w:rsidRDefault="00135DAC" w:rsidP="00135DAC">
            <w:pPr>
              <w:pStyle w:val="ListParagraph"/>
              <w:numPr>
                <w:ilvl w:val="0"/>
                <w:numId w:val="7"/>
              </w:numPr>
              <w:spacing w:beforeLines="40" w:before="96" w:afterLines="40" w:after="96"/>
              <w:rPr>
                <w:rFonts w:ascii="Arial" w:hAnsi="Arial" w:cs="Arial"/>
              </w:rPr>
            </w:pPr>
          </w:p>
        </w:tc>
        <w:tc>
          <w:tcPr>
            <w:tcW w:w="1588" w:type="pct"/>
            <w:vAlign w:val="center"/>
          </w:tcPr>
          <w:p w14:paraId="200667AD" w14:textId="2BFFD339" w:rsidR="00135DAC" w:rsidRPr="00F3788E" w:rsidRDefault="00016C7D" w:rsidP="00135DAC">
            <w:pPr>
              <w:spacing w:beforeLines="40" w:before="96" w:afterLines="40" w:after="96"/>
              <w:rPr>
                <w:rFonts w:ascii="Arial" w:hAnsi="Arial" w:cs="Arial"/>
                <w:lang w:val="en-US"/>
              </w:rPr>
            </w:pPr>
            <w:r w:rsidRPr="00F3788E">
              <w:rPr>
                <w:rFonts w:ascii="Arial" w:hAnsi="Arial" w:cs="Arial"/>
                <w:lang w:val="en-US"/>
              </w:rPr>
              <w:t>Road Krupsky –</w:t>
            </w:r>
            <w:r w:rsidRPr="00F3788E">
              <w:rPr>
                <w:rFonts w:ascii="Arial" w:hAnsi="Arial" w:cs="Arial"/>
              </w:rPr>
              <w:t xml:space="preserve"> </w:t>
            </w:r>
            <w:r w:rsidRPr="00F3788E">
              <w:rPr>
                <w:rFonts w:ascii="Arial" w:hAnsi="Arial" w:cs="Arial"/>
                <w:lang w:val="en-US"/>
              </w:rPr>
              <w:t>Khomsk</w:t>
            </w:r>
            <w:r w:rsidR="00811611" w:rsidRPr="00F3788E">
              <w:rPr>
                <w:rFonts w:ascii="Arial" w:hAnsi="Arial" w:cs="Arial"/>
                <w:lang w:val="en-US"/>
              </w:rPr>
              <w:t xml:space="preserve"> (Liberstan)</w:t>
            </w:r>
          </w:p>
        </w:tc>
        <w:tc>
          <w:tcPr>
            <w:tcW w:w="2123" w:type="pct"/>
            <w:vAlign w:val="center"/>
          </w:tcPr>
          <w:p w14:paraId="30C41AAF" w14:textId="359E2938" w:rsidR="00135DAC" w:rsidRPr="00F3788E" w:rsidRDefault="006522A7" w:rsidP="00135DAC">
            <w:pPr>
              <w:spacing w:beforeLines="40" w:before="96" w:afterLines="40" w:after="96"/>
              <w:rPr>
                <w:rFonts w:ascii="Arial" w:hAnsi="Arial" w:cs="Arial"/>
              </w:rPr>
            </w:pPr>
            <w:r w:rsidRPr="00F3788E">
              <w:rPr>
                <w:rFonts w:ascii="Arial" w:hAnsi="Arial" w:cs="Arial"/>
              </w:rPr>
              <w:t xml:space="preserve">Дорога между </w:t>
            </w:r>
            <w:r w:rsidRPr="00F3788E">
              <w:rPr>
                <w:rFonts w:ascii="Arial" w:hAnsi="Arial" w:cs="Arial"/>
                <w:lang w:val="en-US"/>
              </w:rPr>
              <w:t>Krupsky</w:t>
            </w:r>
            <w:r w:rsidRPr="00F3788E">
              <w:rPr>
                <w:rFonts w:ascii="Arial" w:hAnsi="Arial" w:cs="Arial"/>
              </w:rPr>
              <w:t xml:space="preserve"> и </w:t>
            </w:r>
            <w:r w:rsidRPr="00F3788E">
              <w:rPr>
                <w:rFonts w:ascii="Arial" w:hAnsi="Arial" w:cs="Arial"/>
                <w:lang w:val="en-US"/>
              </w:rPr>
              <w:t>Khomsk</w:t>
            </w:r>
          </w:p>
        </w:tc>
        <w:tc>
          <w:tcPr>
            <w:tcW w:w="909" w:type="pct"/>
            <w:vAlign w:val="center"/>
          </w:tcPr>
          <w:p w14:paraId="6E40864F" w14:textId="63D7CA9F" w:rsidR="00135DAC" w:rsidRPr="00F3788E" w:rsidRDefault="007A0BAE" w:rsidP="00D03AE7">
            <w:pPr>
              <w:spacing w:beforeLines="40" w:before="96" w:afterLines="40" w:after="96"/>
              <w:jc w:val="center"/>
              <w:rPr>
                <w:rFonts w:ascii="Arial" w:hAnsi="Arial" w:cs="Arial"/>
              </w:rPr>
            </w:pPr>
            <w:r w:rsidRPr="00F3788E">
              <w:rPr>
                <w:rFonts w:ascii="Arial" w:hAnsi="Arial" w:cs="Arial"/>
              </w:rPr>
              <w:t>4</w:t>
            </w:r>
          </w:p>
        </w:tc>
      </w:tr>
      <w:tr w:rsidR="006522A7" w:rsidRPr="006522A7" w14:paraId="0ADAB241" w14:textId="77777777" w:rsidTr="00347E91">
        <w:tc>
          <w:tcPr>
            <w:tcW w:w="380" w:type="pct"/>
            <w:vAlign w:val="center"/>
          </w:tcPr>
          <w:p w14:paraId="7BA228D7" w14:textId="77777777" w:rsidR="006522A7" w:rsidRPr="006522A7" w:rsidRDefault="006522A7" w:rsidP="006522A7">
            <w:pPr>
              <w:pStyle w:val="ListParagraph"/>
              <w:numPr>
                <w:ilvl w:val="0"/>
                <w:numId w:val="7"/>
              </w:numPr>
              <w:spacing w:beforeLines="40" w:before="96" w:afterLines="40" w:after="96"/>
              <w:rPr>
                <w:rFonts w:ascii="Arial" w:hAnsi="Arial" w:cs="Arial"/>
              </w:rPr>
            </w:pPr>
          </w:p>
        </w:tc>
        <w:tc>
          <w:tcPr>
            <w:tcW w:w="1588" w:type="pct"/>
            <w:vAlign w:val="center"/>
          </w:tcPr>
          <w:p w14:paraId="1705CC73" w14:textId="736ECD8B" w:rsidR="006522A7" w:rsidRPr="0026597B" w:rsidRDefault="006522A7" w:rsidP="006522A7">
            <w:pPr>
              <w:spacing w:beforeLines="40" w:before="96" w:afterLines="40" w:after="96"/>
              <w:rPr>
                <w:rFonts w:ascii="Arial" w:hAnsi="Arial" w:cs="Arial"/>
              </w:rPr>
            </w:pPr>
            <w:r w:rsidRPr="0026597B">
              <w:rPr>
                <w:rFonts w:ascii="Arial" w:hAnsi="Arial" w:cs="Arial"/>
                <w:lang w:val="en-US"/>
              </w:rPr>
              <w:t>Khomsk city</w:t>
            </w:r>
            <w:r w:rsidR="00811611" w:rsidRPr="0026597B">
              <w:rPr>
                <w:rFonts w:ascii="Arial" w:hAnsi="Arial" w:cs="Arial"/>
                <w:lang w:val="en-US"/>
              </w:rPr>
              <w:t xml:space="preserve"> (Liberstan)</w:t>
            </w:r>
          </w:p>
        </w:tc>
        <w:tc>
          <w:tcPr>
            <w:tcW w:w="2123" w:type="pct"/>
            <w:vAlign w:val="center"/>
          </w:tcPr>
          <w:p w14:paraId="5481137F" w14:textId="26496240" w:rsidR="006522A7" w:rsidRPr="006522A7" w:rsidRDefault="00347E91" w:rsidP="006522A7">
            <w:pPr>
              <w:spacing w:beforeLines="40" w:before="96" w:afterLines="40" w:after="9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Г</w:t>
            </w:r>
            <w:r w:rsidR="006522A7" w:rsidRPr="006850E0">
              <w:rPr>
                <w:rFonts w:ascii="Arial" w:hAnsi="Arial" w:cs="Arial"/>
              </w:rPr>
              <w:t>ород</w:t>
            </w:r>
            <w:r>
              <w:rPr>
                <w:rFonts w:ascii="Arial" w:hAnsi="Arial" w:cs="Arial"/>
                <w:lang w:val="en-US"/>
              </w:rPr>
              <w:t xml:space="preserve"> K</w:t>
            </w:r>
            <w:r w:rsidRPr="000528D8">
              <w:rPr>
                <w:rFonts w:ascii="Arial" w:hAnsi="Arial" w:cs="Arial"/>
                <w:lang w:val="en-US"/>
              </w:rPr>
              <w:t>homsk</w:t>
            </w:r>
          </w:p>
        </w:tc>
        <w:tc>
          <w:tcPr>
            <w:tcW w:w="909" w:type="pct"/>
            <w:vAlign w:val="center"/>
          </w:tcPr>
          <w:p w14:paraId="76D5C00E" w14:textId="68852E9E" w:rsidR="006522A7" w:rsidRPr="006522A7" w:rsidRDefault="007A0BAE" w:rsidP="00D03AE7">
            <w:pPr>
              <w:spacing w:beforeLines="40" w:before="96" w:afterLines="40" w:after="96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</w:tr>
      <w:tr w:rsidR="006522A7" w:rsidRPr="001F5107" w14:paraId="10C1B782" w14:textId="77777777" w:rsidTr="00347E91">
        <w:tc>
          <w:tcPr>
            <w:tcW w:w="380" w:type="pct"/>
            <w:vAlign w:val="center"/>
          </w:tcPr>
          <w:p w14:paraId="02F5103B" w14:textId="77777777" w:rsidR="006522A7" w:rsidRPr="006522A7" w:rsidRDefault="006522A7" w:rsidP="006522A7">
            <w:pPr>
              <w:pStyle w:val="ListParagraph"/>
              <w:numPr>
                <w:ilvl w:val="0"/>
                <w:numId w:val="7"/>
              </w:numPr>
              <w:spacing w:beforeLines="40" w:before="96" w:afterLines="40" w:after="96"/>
              <w:rPr>
                <w:rFonts w:ascii="Arial" w:hAnsi="Arial" w:cs="Arial"/>
              </w:rPr>
            </w:pPr>
          </w:p>
        </w:tc>
        <w:tc>
          <w:tcPr>
            <w:tcW w:w="1588" w:type="pct"/>
            <w:vAlign w:val="center"/>
          </w:tcPr>
          <w:p w14:paraId="0E7C5149" w14:textId="59E37028" w:rsidR="006522A7" w:rsidRPr="009027B9" w:rsidRDefault="001F5107" w:rsidP="006522A7">
            <w:pPr>
              <w:spacing w:beforeLines="40" w:before="96" w:afterLines="40" w:after="96"/>
              <w:rPr>
                <w:rFonts w:ascii="Arial" w:hAnsi="Arial" w:cs="Arial"/>
                <w:lang w:val="en-US"/>
              </w:rPr>
            </w:pPr>
            <w:r w:rsidRPr="009027B9">
              <w:rPr>
                <w:rFonts w:ascii="Arial" w:hAnsi="Arial" w:cs="Arial"/>
                <w:lang w:val="en-US"/>
              </w:rPr>
              <w:t>Shelter in the field of Khomsk</w:t>
            </w:r>
            <w:r w:rsidR="00811611" w:rsidRPr="009027B9">
              <w:rPr>
                <w:rFonts w:ascii="Arial" w:hAnsi="Arial" w:cs="Arial"/>
                <w:lang w:val="en-US"/>
              </w:rPr>
              <w:t xml:space="preserve"> (Liberstan)</w:t>
            </w:r>
          </w:p>
        </w:tc>
        <w:tc>
          <w:tcPr>
            <w:tcW w:w="2123" w:type="pct"/>
            <w:vAlign w:val="center"/>
          </w:tcPr>
          <w:p w14:paraId="52470EF0" w14:textId="0EF681C5" w:rsidR="006522A7" w:rsidRPr="009027B9" w:rsidRDefault="001F5107" w:rsidP="006522A7">
            <w:pPr>
              <w:spacing w:beforeLines="40" w:before="96" w:afterLines="40" w:after="96"/>
              <w:rPr>
                <w:rFonts w:ascii="Arial" w:hAnsi="Arial" w:cs="Arial"/>
              </w:rPr>
            </w:pPr>
            <w:r w:rsidRPr="009027B9">
              <w:rPr>
                <w:rFonts w:ascii="Arial" w:hAnsi="Arial" w:cs="Arial"/>
              </w:rPr>
              <w:t xml:space="preserve">Убежище в полях </w:t>
            </w:r>
            <w:r w:rsidRPr="009027B9">
              <w:rPr>
                <w:rFonts w:ascii="Arial" w:hAnsi="Arial" w:cs="Arial"/>
                <w:lang w:val="en-US"/>
              </w:rPr>
              <w:t>Khomsk</w:t>
            </w:r>
          </w:p>
        </w:tc>
        <w:tc>
          <w:tcPr>
            <w:tcW w:w="909" w:type="pct"/>
            <w:vAlign w:val="center"/>
          </w:tcPr>
          <w:p w14:paraId="0B14E2DF" w14:textId="585A6313" w:rsidR="006522A7" w:rsidRPr="009027B9" w:rsidRDefault="007A0BAE" w:rsidP="00D03AE7">
            <w:pPr>
              <w:spacing w:beforeLines="40" w:before="96" w:afterLines="40" w:after="96"/>
              <w:jc w:val="center"/>
              <w:rPr>
                <w:rFonts w:ascii="Arial" w:hAnsi="Arial" w:cs="Arial"/>
              </w:rPr>
            </w:pPr>
            <w:r w:rsidRPr="009027B9">
              <w:rPr>
                <w:rFonts w:ascii="Arial" w:hAnsi="Arial" w:cs="Arial"/>
              </w:rPr>
              <w:t>4</w:t>
            </w:r>
          </w:p>
        </w:tc>
      </w:tr>
      <w:tr w:rsidR="006522A7" w:rsidRPr="001F5107" w14:paraId="777409AD" w14:textId="77777777" w:rsidTr="00347E91">
        <w:tc>
          <w:tcPr>
            <w:tcW w:w="380" w:type="pct"/>
            <w:vAlign w:val="center"/>
          </w:tcPr>
          <w:p w14:paraId="72A99E89" w14:textId="77777777" w:rsidR="006522A7" w:rsidRPr="001F5107" w:rsidRDefault="006522A7" w:rsidP="006522A7">
            <w:pPr>
              <w:pStyle w:val="ListParagraph"/>
              <w:numPr>
                <w:ilvl w:val="0"/>
                <w:numId w:val="7"/>
              </w:numPr>
              <w:spacing w:beforeLines="40" w:before="96" w:afterLines="40" w:after="96"/>
              <w:rPr>
                <w:rFonts w:ascii="Arial" w:hAnsi="Arial" w:cs="Arial"/>
                <w:lang w:val="en-US"/>
              </w:rPr>
            </w:pPr>
          </w:p>
        </w:tc>
        <w:tc>
          <w:tcPr>
            <w:tcW w:w="1588" w:type="pct"/>
            <w:vAlign w:val="center"/>
          </w:tcPr>
          <w:p w14:paraId="7033E354" w14:textId="4B156CDF" w:rsidR="006522A7" w:rsidRPr="00F3788E" w:rsidRDefault="001F5107" w:rsidP="006522A7">
            <w:pPr>
              <w:spacing w:beforeLines="40" w:before="96" w:afterLines="40" w:after="96"/>
              <w:rPr>
                <w:rFonts w:ascii="Arial" w:hAnsi="Arial" w:cs="Arial"/>
                <w:lang w:val="en-US"/>
              </w:rPr>
            </w:pPr>
            <w:r w:rsidRPr="00F3788E">
              <w:rPr>
                <w:rFonts w:ascii="Arial" w:hAnsi="Arial" w:cs="Arial"/>
                <w:lang w:val="en-US"/>
              </w:rPr>
              <w:t>Road Khomsk –</w:t>
            </w:r>
            <w:r w:rsidRPr="00F3788E">
              <w:rPr>
                <w:rFonts w:ascii="Arial" w:hAnsi="Arial" w:cs="Arial"/>
              </w:rPr>
              <w:t xml:space="preserve"> </w:t>
            </w:r>
            <w:r w:rsidRPr="00F3788E">
              <w:rPr>
                <w:rFonts w:ascii="Arial" w:hAnsi="Arial" w:cs="Arial"/>
                <w:lang w:val="en-US"/>
              </w:rPr>
              <w:t>Krakovets</w:t>
            </w:r>
            <w:r w:rsidR="00811611" w:rsidRPr="00F3788E">
              <w:rPr>
                <w:rFonts w:ascii="Arial" w:hAnsi="Arial" w:cs="Arial"/>
                <w:lang w:val="en-US"/>
              </w:rPr>
              <w:t xml:space="preserve"> (Liberstan)</w:t>
            </w:r>
          </w:p>
        </w:tc>
        <w:tc>
          <w:tcPr>
            <w:tcW w:w="2123" w:type="pct"/>
            <w:vAlign w:val="center"/>
          </w:tcPr>
          <w:p w14:paraId="11A50D92" w14:textId="2E162470" w:rsidR="006522A7" w:rsidRPr="00F3788E" w:rsidRDefault="001F5107" w:rsidP="006522A7">
            <w:pPr>
              <w:spacing w:beforeLines="40" w:before="96" w:afterLines="40" w:after="96"/>
              <w:rPr>
                <w:rFonts w:ascii="Arial" w:hAnsi="Arial" w:cs="Arial"/>
              </w:rPr>
            </w:pPr>
            <w:r w:rsidRPr="00F3788E">
              <w:rPr>
                <w:rFonts w:ascii="Arial" w:hAnsi="Arial" w:cs="Arial"/>
              </w:rPr>
              <w:t xml:space="preserve">Дорога с </w:t>
            </w:r>
            <w:r w:rsidRPr="00F3788E">
              <w:rPr>
                <w:rFonts w:ascii="Arial" w:hAnsi="Arial" w:cs="Arial"/>
                <w:lang w:val="en-US"/>
              </w:rPr>
              <w:t>Khomsk</w:t>
            </w:r>
            <w:r w:rsidRPr="00F3788E">
              <w:rPr>
                <w:rFonts w:ascii="Arial" w:hAnsi="Arial" w:cs="Arial"/>
              </w:rPr>
              <w:t xml:space="preserve"> в </w:t>
            </w:r>
            <w:r w:rsidRPr="00F3788E">
              <w:rPr>
                <w:rFonts w:ascii="Arial" w:hAnsi="Arial" w:cs="Arial"/>
                <w:lang w:val="en-US"/>
              </w:rPr>
              <w:t>Krakovets</w:t>
            </w:r>
          </w:p>
        </w:tc>
        <w:tc>
          <w:tcPr>
            <w:tcW w:w="909" w:type="pct"/>
            <w:vAlign w:val="center"/>
          </w:tcPr>
          <w:p w14:paraId="04065DDA" w14:textId="1E97BD86" w:rsidR="006522A7" w:rsidRPr="00F3788E" w:rsidRDefault="007A0BAE" w:rsidP="00D03AE7">
            <w:pPr>
              <w:spacing w:beforeLines="40" w:before="96" w:afterLines="40" w:after="96"/>
              <w:jc w:val="center"/>
              <w:rPr>
                <w:rFonts w:ascii="Arial" w:hAnsi="Arial" w:cs="Arial"/>
              </w:rPr>
            </w:pPr>
            <w:r w:rsidRPr="00F3788E">
              <w:rPr>
                <w:rFonts w:ascii="Arial" w:hAnsi="Arial" w:cs="Arial"/>
              </w:rPr>
              <w:t>5</w:t>
            </w:r>
          </w:p>
        </w:tc>
      </w:tr>
      <w:tr w:rsidR="006522A7" w:rsidRPr="001F5107" w14:paraId="5DFA3BB9" w14:textId="77777777" w:rsidTr="00347E91">
        <w:tc>
          <w:tcPr>
            <w:tcW w:w="380" w:type="pct"/>
            <w:vAlign w:val="center"/>
          </w:tcPr>
          <w:p w14:paraId="19EBA270" w14:textId="77777777" w:rsidR="006522A7" w:rsidRPr="001F5107" w:rsidRDefault="006522A7" w:rsidP="006522A7">
            <w:pPr>
              <w:pStyle w:val="ListParagraph"/>
              <w:numPr>
                <w:ilvl w:val="0"/>
                <w:numId w:val="7"/>
              </w:numPr>
              <w:spacing w:beforeLines="40" w:before="96" w:afterLines="40" w:after="96"/>
              <w:rPr>
                <w:rFonts w:ascii="Arial" w:hAnsi="Arial" w:cs="Arial"/>
              </w:rPr>
            </w:pPr>
          </w:p>
        </w:tc>
        <w:tc>
          <w:tcPr>
            <w:tcW w:w="1588" w:type="pct"/>
            <w:vAlign w:val="center"/>
          </w:tcPr>
          <w:p w14:paraId="7FC3564F" w14:textId="3317AC0E" w:rsidR="006522A7" w:rsidRPr="007255CD" w:rsidRDefault="009103E7" w:rsidP="006522A7">
            <w:pPr>
              <w:spacing w:beforeLines="40" w:before="96" w:afterLines="40" w:after="96"/>
              <w:rPr>
                <w:rFonts w:ascii="Arial" w:hAnsi="Arial" w:cs="Arial"/>
                <w:lang w:val="en-US"/>
              </w:rPr>
            </w:pPr>
            <w:r w:rsidRPr="007255CD">
              <w:rPr>
                <w:rFonts w:ascii="Arial" w:hAnsi="Arial" w:cs="Arial"/>
                <w:lang w:val="en-US"/>
              </w:rPr>
              <w:t xml:space="preserve">Guerrilla hideout in </w:t>
            </w:r>
            <w:r w:rsidR="001F5107" w:rsidRPr="007255CD">
              <w:rPr>
                <w:rFonts w:ascii="Arial" w:hAnsi="Arial" w:cs="Arial"/>
                <w:lang w:val="en-US"/>
              </w:rPr>
              <w:t>Krakovets</w:t>
            </w:r>
            <w:r w:rsidR="00811611" w:rsidRPr="007255CD">
              <w:rPr>
                <w:rFonts w:ascii="Arial" w:hAnsi="Arial" w:cs="Arial"/>
                <w:lang w:val="en-US"/>
              </w:rPr>
              <w:t xml:space="preserve"> (Liberstan)</w:t>
            </w:r>
          </w:p>
        </w:tc>
        <w:tc>
          <w:tcPr>
            <w:tcW w:w="2123" w:type="pct"/>
            <w:vAlign w:val="center"/>
          </w:tcPr>
          <w:p w14:paraId="03D31AAD" w14:textId="1854BAE4" w:rsidR="006522A7" w:rsidRPr="007255CD" w:rsidRDefault="001F5107" w:rsidP="006522A7">
            <w:pPr>
              <w:spacing w:beforeLines="40" w:before="96" w:afterLines="40" w:after="96"/>
              <w:rPr>
                <w:rFonts w:ascii="Arial" w:hAnsi="Arial" w:cs="Arial"/>
              </w:rPr>
            </w:pPr>
            <w:r w:rsidRPr="007255CD">
              <w:rPr>
                <w:rFonts w:ascii="Arial" w:hAnsi="Arial" w:cs="Arial"/>
              </w:rPr>
              <w:t xml:space="preserve">Убежище партизан в </w:t>
            </w:r>
            <w:r w:rsidRPr="007255CD">
              <w:rPr>
                <w:rFonts w:ascii="Arial" w:hAnsi="Arial" w:cs="Arial"/>
                <w:lang w:val="en-US"/>
              </w:rPr>
              <w:t>Krakovets</w:t>
            </w:r>
          </w:p>
        </w:tc>
        <w:tc>
          <w:tcPr>
            <w:tcW w:w="909" w:type="pct"/>
            <w:vAlign w:val="center"/>
          </w:tcPr>
          <w:p w14:paraId="54B309A1" w14:textId="3E4E8D8E" w:rsidR="006522A7" w:rsidRPr="007255CD" w:rsidRDefault="007A0BAE" w:rsidP="00D03AE7">
            <w:pPr>
              <w:spacing w:beforeLines="40" w:before="96" w:afterLines="40" w:after="96"/>
              <w:jc w:val="center"/>
              <w:rPr>
                <w:rFonts w:ascii="Arial" w:hAnsi="Arial" w:cs="Arial"/>
              </w:rPr>
            </w:pPr>
            <w:r w:rsidRPr="007255CD">
              <w:rPr>
                <w:rFonts w:ascii="Arial" w:hAnsi="Arial" w:cs="Arial"/>
              </w:rPr>
              <w:t>5</w:t>
            </w:r>
          </w:p>
        </w:tc>
      </w:tr>
      <w:tr w:rsidR="006522A7" w:rsidRPr="001F5107" w14:paraId="744E34B8" w14:textId="77777777" w:rsidTr="00347E91">
        <w:tc>
          <w:tcPr>
            <w:tcW w:w="380" w:type="pct"/>
            <w:vAlign w:val="center"/>
          </w:tcPr>
          <w:p w14:paraId="63D217C6" w14:textId="77777777" w:rsidR="006522A7" w:rsidRPr="001F5107" w:rsidRDefault="006522A7" w:rsidP="006522A7">
            <w:pPr>
              <w:pStyle w:val="ListParagraph"/>
              <w:numPr>
                <w:ilvl w:val="0"/>
                <w:numId w:val="7"/>
              </w:numPr>
              <w:spacing w:beforeLines="40" w:before="96" w:afterLines="40" w:after="96"/>
              <w:rPr>
                <w:rFonts w:ascii="Arial" w:hAnsi="Arial" w:cs="Arial"/>
              </w:rPr>
            </w:pPr>
          </w:p>
        </w:tc>
        <w:tc>
          <w:tcPr>
            <w:tcW w:w="1588" w:type="pct"/>
            <w:vAlign w:val="center"/>
          </w:tcPr>
          <w:p w14:paraId="0DE6F288" w14:textId="133ECA38" w:rsidR="006522A7" w:rsidRPr="008B7B08" w:rsidRDefault="009103E7" w:rsidP="006522A7">
            <w:pPr>
              <w:spacing w:beforeLines="40" w:before="96" w:afterLines="40" w:after="96"/>
              <w:rPr>
                <w:rFonts w:ascii="Arial" w:hAnsi="Arial" w:cs="Arial"/>
                <w:lang w:val="en-US"/>
              </w:rPr>
            </w:pPr>
            <w:r w:rsidRPr="008B7B08">
              <w:rPr>
                <w:rFonts w:ascii="Arial" w:hAnsi="Arial" w:cs="Arial"/>
                <w:lang w:val="en-US"/>
              </w:rPr>
              <w:t xml:space="preserve">Guerrilla hideout in </w:t>
            </w:r>
            <w:r w:rsidR="001F5107" w:rsidRPr="008B7B08">
              <w:rPr>
                <w:rFonts w:ascii="Arial" w:hAnsi="Arial" w:cs="Arial"/>
                <w:lang w:val="en-US"/>
              </w:rPr>
              <w:t>Zhivovka</w:t>
            </w:r>
            <w:r w:rsidR="00811611" w:rsidRPr="008B7B08">
              <w:rPr>
                <w:rFonts w:ascii="Arial" w:hAnsi="Arial" w:cs="Arial"/>
                <w:lang w:val="en-US"/>
              </w:rPr>
              <w:t xml:space="preserve"> (Liberstan)</w:t>
            </w:r>
          </w:p>
        </w:tc>
        <w:tc>
          <w:tcPr>
            <w:tcW w:w="2123" w:type="pct"/>
            <w:vAlign w:val="center"/>
          </w:tcPr>
          <w:p w14:paraId="6FF2F896" w14:textId="627CA5CD" w:rsidR="006522A7" w:rsidRPr="008B7B08" w:rsidRDefault="001F5107" w:rsidP="006522A7">
            <w:pPr>
              <w:spacing w:beforeLines="40" w:before="96" w:afterLines="40" w:after="96"/>
              <w:rPr>
                <w:rFonts w:ascii="Arial" w:hAnsi="Arial" w:cs="Arial"/>
              </w:rPr>
            </w:pPr>
            <w:r w:rsidRPr="008B7B08">
              <w:rPr>
                <w:rFonts w:ascii="Arial" w:hAnsi="Arial" w:cs="Arial"/>
              </w:rPr>
              <w:t xml:space="preserve">Убежище партизан в </w:t>
            </w:r>
            <w:r w:rsidRPr="008B7B08">
              <w:rPr>
                <w:rFonts w:ascii="Arial" w:hAnsi="Arial" w:cs="Arial"/>
                <w:lang w:val="en-US"/>
              </w:rPr>
              <w:t>Zhivovka</w:t>
            </w:r>
          </w:p>
        </w:tc>
        <w:tc>
          <w:tcPr>
            <w:tcW w:w="909" w:type="pct"/>
            <w:vAlign w:val="center"/>
          </w:tcPr>
          <w:p w14:paraId="573780A3" w14:textId="66994C30" w:rsidR="006522A7" w:rsidRPr="008B7B08" w:rsidRDefault="007A0BAE" w:rsidP="00D03AE7">
            <w:pPr>
              <w:spacing w:beforeLines="40" w:before="96" w:afterLines="40" w:after="96"/>
              <w:jc w:val="center"/>
              <w:rPr>
                <w:rFonts w:ascii="Arial" w:hAnsi="Arial" w:cs="Arial"/>
              </w:rPr>
            </w:pPr>
            <w:r w:rsidRPr="008B7B08">
              <w:rPr>
                <w:rFonts w:ascii="Arial" w:hAnsi="Arial" w:cs="Arial"/>
              </w:rPr>
              <w:t>5</w:t>
            </w:r>
          </w:p>
        </w:tc>
      </w:tr>
      <w:tr w:rsidR="001F5107" w:rsidRPr="006522A7" w14:paraId="6A3E6282" w14:textId="77777777" w:rsidTr="00347E91">
        <w:tc>
          <w:tcPr>
            <w:tcW w:w="380" w:type="pct"/>
            <w:vAlign w:val="center"/>
          </w:tcPr>
          <w:p w14:paraId="77497BFD" w14:textId="77777777" w:rsidR="001F5107" w:rsidRPr="001F5107" w:rsidRDefault="001F5107" w:rsidP="001F5107">
            <w:pPr>
              <w:pStyle w:val="ListParagraph"/>
              <w:numPr>
                <w:ilvl w:val="0"/>
                <w:numId w:val="7"/>
              </w:numPr>
              <w:spacing w:beforeLines="40" w:before="96" w:afterLines="40" w:after="96"/>
              <w:rPr>
                <w:rFonts w:ascii="Arial" w:hAnsi="Arial" w:cs="Arial"/>
              </w:rPr>
            </w:pPr>
          </w:p>
        </w:tc>
        <w:tc>
          <w:tcPr>
            <w:tcW w:w="1588" w:type="pct"/>
            <w:vAlign w:val="center"/>
          </w:tcPr>
          <w:p w14:paraId="59269092" w14:textId="0072F70A" w:rsidR="001F5107" w:rsidRPr="008B7B08" w:rsidRDefault="009103E7" w:rsidP="001F5107">
            <w:pPr>
              <w:spacing w:beforeLines="40" w:before="96" w:afterLines="40" w:after="96"/>
              <w:rPr>
                <w:rFonts w:ascii="Arial" w:hAnsi="Arial" w:cs="Arial"/>
                <w:lang w:val="en-US"/>
              </w:rPr>
            </w:pPr>
            <w:r w:rsidRPr="008B7B08">
              <w:rPr>
                <w:rFonts w:ascii="Arial" w:hAnsi="Arial" w:cs="Arial"/>
                <w:lang w:val="en-US"/>
              </w:rPr>
              <w:t xml:space="preserve">Guerrilla hideout in </w:t>
            </w:r>
            <w:r w:rsidR="001F5107" w:rsidRPr="008B7B08">
              <w:rPr>
                <w:rFonts w:ascii="Arial" w:hAnsi="Arial" w:cs="Arial"/>
                <w:lang w:val="en-US"/>
              </w:rPr>
              <w:t>Silverdale</w:t>
            </w:r>
            <w:r w:rsidR="00D832C6" w:rsidRPr="008B7B08">
              <w:rPr>
                <w:rFonts w:ascii="Arial" w:hAnsi="Arial" w:cs="Arial"/>
                <w:lang w:val="en-US"/>
              </w:rPr>
              <w:t xml:space="preserve"> (Soria)</w:t>
            </w:r>
          </w:p>
        </w:tc>
        <w:tc>
          <w:tcPr>
            <w:tcW w:w="2123" w:type="pct"/>
            <w:vAlign w:val="center"/>
          </w:tcPr>
          <w:p w14:paraId="37850E07" w14:textId="5ED4DCBC" w:rsidR="001F5107" w:rsidRPr="008B7B08" w:rsidRDefault="001F5107" w:rsidP="001F5107">
            <w:pPr>
              <w:spacing w:beforeLines="40" w:before="96" w:afterLines="40" w:after="96"/>
              <w:rPr>
                <w:rFonts w:ascii="Arial" w:hAnsi="Arial" w:cs="Arial"/>
              </w:rPr>
            </w:pPr>
            <w:r w:rsidRPr="008B7B08">
              <w:rPr>
                <w:rFonts w:ascii="Arial" w:hAnsi="Arial" w:cs="Arial"/>
              </w:rPr>
              <w:t xml:space="preserve">Убежище партизан в </w:t>
            </w:r>
            <w:r w:rsidRPr="008B7B08">
              <w:rPr>
                <w:rFonts w:ascii="Arial" w:hAnsi="Arial" w:cs="Arial"/>
                <w:lang w:val="en-US"/>
              </w:rPr>
              <w:t>Silverdale</w:t>
            </w:r>
          </w:p>
        </w:tc>
        <w:tc>
          <w:tcPr>
            <w:tcW w:w="909" w:type="pct"/>
            <w:vAlign w:val="center"/>
          </w:tcPr>
          <w:p w14:paraId="0677E5FB" w14:textId="220CB1D8" w:rsidR="001F5107" w:rsidRPr="008B7B08" w:rsidRDefault="007A0BAE" w:rsidP="00D03AE7">
            <w:pPr>
              <w:spacing w:beforeLines="40" w:before="96" w:afterLines="40" w:after="96"/>
              <w:jc w:val="center"/>
              <w:rPr>
                <w:rFonts w:ascii="Arial" w:hAnsi="Arial" w:cs="Arial"/>
              </w:rPr>
            </w:pPr>
            <w:r w:rsidRPr="008B7B08">
              <w:rPr>
                <w:rFonts w:ascii="Arial" w:hAnsi="Arial" w:cs="Arial"/>
              </w:rPr>
              <w:t>5</w:t>
            </w:r>
          </w:p>
        </w:tc>
      </w:tr>
      <w:tr w:rsidR="00292889" w:rsidRPr="006522A7" w14:paraId="4A44EE1E" w14:textId="77777777" w:rsidTr="00347E91">
        <w:tc>
          <w:tcPr>
            <w:tcW w:w="380" w:type="pct"/>
            <w:vAlign w:val="center"/>
          </w:tcPr>
          <w:p w14:paraId="65EBED1E" w14:textId="77777777" w:rsidR="00292889" w:rsidRPr="001F5107" w:rsidRDefault="00292889" w:rsidP="00292889">
            <w:pPr>
              <w:pStyle w:val="ListParagraph"/>
              <w:numPr>
                <w:ilvl w:val="0"/>
                <w:numId w:val="7"/>
              </w:numPr>
              <w:spacing w:beforeLines="40" w:before="96" w:afterLines="40" w:after="96"/>
              <w:rPr>
                <w:rFonts w:ascii="Arial" w:hAnsi="Arial" w:cs="Arial"/>
              </w:rPr>
            </w:pPr>
          </w:p>
        </w:tc>
        <w:tc>
          <w:tcPr>
            <w:tcW w:w="1588" w:type="pct"/>
            <w:vAlign w:val="center"/>
          </w:tcPr>
          <w:p w14:paraId="26F4726A" w14:textId="0E8CF84C" w:rsidR="00292889" w:rsidRPr="008B7B08" w:rsidRDefault="00292889" w:rsidP="00292889">
            <w:pPr>
              <w:spacing w:beforeLines="40" w:before="96" w:afterLines="40" w:after="96"/>
              <w:rPr>
                <w:rFonts w:ascii="Arial" w:hAnsi="Arial" w:cs="Arial"/>
                <w:lang w:val="en-US"/>
              </w:rPr>
            </w:pPr>
            <w:r w:rsidRPr="008B7B08">
              <w:rPr>
                <w:rFonts w:ascii="Arial" w:hAnsi="Arial" w:cs="Arial"/>
                <w:lang w:val="en-US"/>
              </w:rPr>
              <w:t>Guerrilla hideout in Highfield</w:t>
            </w:r>
            <w:r w:rsidR="00D832C6" w:rsidRPr="008B7B08">
              <w:rPr>
                <w:rFonts w:ascii="Arial" w:hAnsi="Arial" w:cs="Arial"/>
                <w:lang w:val="en-US"/>
              </w:rPr>
              <w:t xml:space="preserve"> (Soria)</w:t>
            </w:r>
          </w:p>
        </w:tc>
        <w:tc>
          <w:tcPr>
            <w:tcW w:w="2123" w:type="pct"/>
            <w:vAlign w:val="center"/>
          </w:tcPr>
          <w:p w14:paraId="0AD6102C" w14:textId="32BDC725" w:rsidR="00292889" w:rsidRPr="008B7B08" w:rsidRDefault="00292889" w:rsidP="00292889">
            <w:pPr>
              <w:spacing w:beforeLines="40" w:before="96" w:afterLines="40" w:after="96"/>
              <w:rPr>
                <w:rFonts w:ascii="Arial" w:hAnsi="Arial" w:cs="Arial"/>
              </w:rPr>
            </w:pPr>
            <w:r w:rsidRPr="008B7B08">
              <w:rPr>
                <w:rFonts w:ascii="Arial" w:hAnsi="Arial" w:cs="Arial"/>
              </w:rPr>
              <w:t xml:space="preserve">Убежище партизан в </w:t>
            </w:r>
            <w:r w:rsidRPr="008B7B08">
              <w:rPr>
                <w:rFonts w:ascii="Arial" w:hAnsi="Arial" w:cs="Arial"/>
                <w:lang w:val="en-US"/>
              </w:rPr>
              <w:t>Highfield</w:t>
            </w:r>
          </w:p>
        </w:tc>
        <w:tc>
          <w:tcPr>
            <w:tcW w:w="909" w:type="pct"/>
            <w:vAlign w:val="center"/>
          </w:tcPr>
          <w:p w14:paraId="51371C49" w14:textId="5C0F6E3A" w:rsidR="00292889" w:rsidRPr="008B7B08" w:rsidRDefault="007A0BAE" w:rsidP="00292889">
            <w:pPr>
              <w:spacing w:beforeLines="40" w:before="96" w:afterLines="40" w:after="96"/>
              <w:jc w:val="center"/>
              <w:rPr>
                <w:rFonts w:ascii="Arial" w:hAnsi="Arial" w:cs="Arial"/>
              </w:rPr>
            </w:pPr>
            <w:r w:rsidRPr="008B7B08">
              <w:rPr>
                <w:rFonts w:ascii="Arial" w:hAnsi="Arial" w:cs="Arial"/>
              </w:rPr>
              <w:t>5</w:t>
            </w:r>
          </w:p>
        </w:tc>
      </w:tr>
      <w:tr w:rsidR="00292889" w:rsidRPr="006522A7" w14:paraId="6404C881" w14:textId="77777777" w:rsidTr="00347E91">
        <w:tc>
          <w:tcPr>
            <w:tcW w:w="380" w:type="pct"/>
            <w:vAlign w:val="center"/>
          </w:tcPr>
          <w:p w14:paraId="76560CE2" w14:textId="77777777" w:rsidR="00292889" w:rsidRPr="006522A7" w:rsidRDefault="00292889" w:rsidP="00292889">
            <w:pPr>
              <w:pStyle w:val="ListParagraph"/>
              <w:numPr>
                <w:ilvl w:val="0"/>
                <w:numId w:val="7"/>
              </w:numPr>
              <w:spacing w:beforeLines="40" w:before="96" w:afterLines="40" w:after="96"/>
              <w:rPr>
                <w:rFonts w:ascii="Arial" w:hAnsi="Arial" w:cs="Arial"/>
              </w:rPr>
            </w:pPr>
          </w:p>
        </w:tc>
        <w:tc>
          <w:tcPr>
            <w:tcW w:w="1588" w:type="pct"/>
            <w:vAlign w:val="center"/>
          </w:tcPr>
          <w:p w14:paraId="5E393D60" w14:textId="5C35E2F3" w:rsidR="00292889" w:rsidRPr="004B1444" w:rsidRDefault="00292889" w:rsidP="00292889">
            <w:pPr>
              <w:spacing w:beforeLines="40" w:before="96" w:afterLines="40" w:after="96"/>
              <w:rPr>
                <w:rFonts w:ascii="Arial" w:hAnsi="Arial" w:cs="Arial"/>
                <w:lang w:val="en-US"/>
              </w:rPr>
            </w:pPr>
            <w:r w:rsidRPr="004B1444">
              <w:rPr>
                <w:rFonts w:ascii="Arial" w:hAnsi="Arial" w:cs="Arial"/>
                <w:lang w:val="en-US"/>
              </w:rPr>
              <w:t>Road</w:t>
            </w:r>
            <w:r w:rsidRPr="004B1444">
              <w:rPr>
                <w:rFonts w:ascii="Arial" w:hAnsi="Arial" w:cs="Arial"/>
              </w:rPr>
              <w:t xml:space="preserve"> </w:t>
            </w:r>
            <w:r w:rsidRPr="004B1444">
              <w:rPr>
                <w:rFonts w:ascii="Arial" w:hAnsi="Arial" w:cs="Arial"/>
                <w:lang w:val="en-US"/>
              </w:rPr>
              <w:t>Zhivovka</w:t>
            </w:r>
            <w:r w:rsidRPr="004B1444">
              <w:rPr>
                <w:rFonts w:ascii="Arial" w:hAnsi="Arial" w:cs="Arial"/>
              </w:rPr>
              <w:t xml:space="preserve"> – </w:t>
            </w:r>
            <w:r w:rsidRPr="004B1444">
              <w:rPr>
                <w:rFonts w:ascii="Arial" w:hAnsi="Arial" w:cs="Arial"/>
                <w:lang w:val="en-US"/>
              </w:rPr>
              <w:t>Golden Springs</w:t>
            </w:r>
            <w:r w:rsidR="00D832C6" w:rsidRPr="004B1444">
              <w:rPr>
                <w:rFonts w:ascii="Arial" w:hAnsi="Arial" w:cs="Arial"/>
                <w:lang w:val="en-US"/>
              </w:rPr>
              <w:t xml:space="preserve"> </w:t>
            </w:r>
          </w:p>
        </w:tc>
        <w:tc>
          <w:tcPr>
            <w:tcW w:w="2123" w:type="pct"/>
            <w:vAlign w:val="center"/>
          </w:tcPr>
          <w:p w14:paraId="54F46EB4" w14:textId="627DBFB4" w:rsidR="00292889" w:rsidRPr="004B1444" w:rsidRDefault="00292889" w:rsidP="00292889">
            <w:pPr>
              <w:spacing w:beforeLines="40" w:before="96" w:afterLines="40" w:after="96"/>
              <w:rPr>
                <w:rFonts w:ascii="Arial" w:hAnsi="Arial" w:cs="Arial"/>
              </w:rPr>
            </w:pPr>
            <w:r w:rsidRPr="004B1444">
              <w:rPr>
                <w:rFonts w:ascii="Arial" w:hAnsi="Arial" w:cs="Arial"/>
              </w:rPr>
              <w:t xml:space="preserve">Дорога  </w:t>
            </w:r>
            <w:r w:rsidRPr="004B1444">
              <w:rPr>
                <w:rFonts w:ascii="Arial" w:hAnsi="Arial" w:cs="Arial"/>
                <w:lang w:val="en-US"/>
              </w:rPr>
              <w:t>Zhivovka</w:t>
            </w:r>
            <w:r w:rsidRPr="004B1444">
              <w:rPr>
                <w:rFonts w:ascii="Arial" w:hAnsi="Arial" w:cs="Arial"/>
              </w:rPr>
              <w:t xml:space="preserve"> – </w:t>
            </w:r>
            <w:r w:rsidRPr="004B1444">
              <w:rPr>
                <w:rFonts w:ascii="Arial" w:hAnsi="Arial" w:cs="Arial"/>
                <w:lang w:val="en-US"/>
              </w:rPr>
              <w:t>Golden Springs</w:t>
            </w:r>
          </w:p>
        </w:tc>
        <w:tc>
          <w:tcPr>
            <w:tcW w:w="909" w:type="pct"/>
            <w:vAlign w:val="center"/>
          </w:tcPr>
          <w:p w14:paraId="4047DFA2" w14:textId="5EED0FB1" w:rsidR="00292889" w:rsidRPr="006522A7" w:rsidRDefault="007A0BAE" w:rsidP="00292889">
            <w:pPr>
              <w:spacing w:beforeLines="40" w:before="96" w:afterLines="40" w:after="96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</w:tr>
      <w:tr w:rsidR="00292889" w:rsidRPr="00BE17E8" w14:paraId="7BFD8014" w14:textId="77777777" w:rsidTr="00347E91">
        <w:tc>
          <w:tcPr>
            <w:tcW w:w="380" w:type="pct"/>
            <w:vAlign w:val="center"/>
          </w:tcPr>
          <w:p w14:paraId="268CEE62" w14:textId="77777777" w:rsidR="00292889" w:rsidRPr="006522A7" w:rsidRDefault="00292889" w:rsidP="00292889">
            <w:pPr>
              <w:pStyle w:val="ListParagraph"/>
              <w:numPr>
                <w:ilvl w:val="0"/>
                <w:numId w:val="7"/>
              </w:numPr>
              <w:spacing w:beforeLines="40" w:before="96" w:afterLines="40" w:after="96"/>
              <w:rPr>
                <w:rFonts w:ascii="Arial" w:hAnsi="Arial" w:cs="Arial"/>
              </w:rPr>
            </w:pPr>
          </w:p>
        </w:tc>
        <w:tc>
          <w:tcPr>
            <w:tcW w:w="1588" w:type="pct"/>
            <w:vAlign w:val="center"/>
          </w:tcPr>
          <w:p w14:paraId="07A1E033" w14:textId="0BABE326" w:rsidR="00292889" w:rsidRPr="00DC6143" w:rsidRDefault="00292889" w:rsidP="00292889">
            <w:pPr>
              <w:spacing w:beforeLines="40" w:before="96" w:afterLines="40" w:after="96"/>
              <w:rPr>
                <w:rFonts w:ascii="Arial" w:hAnsi="Arial" w:cs="Arial"/>
                <w:lang w:val="en-US"/>
              </w:rPr>
            </w:pPr>
            <w:r w:rsidRPr="00DC6143">
              <w:rPr>
                <w:rFonts w:ascii="Arial" w:hAnsi="Arial" w:cs="Arial"/>
                <w:lang w:val="en-US"/>
              </w:rPr>
              <w:t>Guerrilla hideout in Golden Springs</w:t>
            </w:r>
            <w:r w:rsidR="00D832C6" w:rsidRPr="00DC6143">
              <w:rPr>
                <w:rFonts w:ascii="Arial" w:hAnsi="Arial" w:cs="Arial"/>
                <w:lang w:val="en-US"/>
              </w:rPr>
              <w:t xml:space="preserve"> (Soria)</w:t>
            </w:r>
          </w:p>
        </w:tc>
        <w:tc>
          <w:tcPr>
            <w:tcW w:w="2123" w:type="pct"/>
            <w:vAlign w:val="center"/>
          </w:tcPr>
          <w:p w14:paraId="6822B9A6" w14:textId="371341D3" w:rsidR="00292889" w:rsidRPr="00DC6143" w:rsidRDefault="00292889" w:rsidP="00292889">
            <w:pPr>
              <w:spacing w:beforeLines="40" w:before="96" w:afterLines="40" w:after="96"/>
              <w:rPr>
                <w:rFonts w:ascii="Arial" w:hAnsi="Arial" w:cs="Arial"/>
                <w:lang w:val="en-US"/>
              </w:rPr>
            </w:pPr>
            <w:r w:rsidRPr="00DC6143">
              <w:rPr>
                <w:rFonts w:ascii="Arial" w:hAnsi="Arial" w:cs="Arial"/>
              </w:rPr>
              <w:t xml:space="preserve">Убежище партизан в </w:t>
            </w:r>
            <w:r w:rsidRPr="00DC6143">
              <w:rPr>
                <w:rFonts w:ascii="Arial" w:hAnsi="Arial" w:cs="Arial"/>
                <w:lang w:val="en-US"/>
              </w:rPr>
              <w:t>Golden Springs</w:t>
            </w:r>
          </w:p>
        </w:tc>
        <w:tc>
          <w:tcPr>
            <w:tcW w:w="909" w:type="pct"/>
            <w:vAlign w:val="center"/>
          </w:tcPr>
          <w:p w14:paraId="17390D31" w14:textId="477FCF8B" w:rsidR="00292889" w:rsidRPr="00DC6143" w:rsidRDefault="007A0BAE" w:rsidP="00292889">
            <w:pPr>
              <w:spacing w:beforeLines="40" w:before="96" w:afterLines="40" w:after="96"/>
              <w:jc w:val="center"/>
              <w:rPr>
                <w:rFonts w:ascii="Arial" w:hAnsi="Arial" w:cs="Arial"/>
              </w:rPr>
            </w:pPr>
            <w:r w:rsidRPr="00DC6143">
              <w:rPr>
                <w:rFonts w:ascii="Arial" w:hAnsi="Arial" w:cs="Arial"/>
              </w:rPr>
              <w:t>6</w:t>
            </w:r>
          </w:p>
        </w:tc>
      </w:tr>
      <w:tr w:rsidR="00292889" w:rsidRPr="006522A7" w14:paraId="4DE39DE7" w14:textId="77777777" w:rsidTr="00DC6143">
        <w:tc>
          <w:tcPr>
            <w:tcW w:w="380" w:type="pct"/>
            <w:vAlign w:val="center"/>
          </w:tcPr>
          <w:p w14:paraId="472770A2" w14:textId="77777777" w:rsidR="00292889" w:rsidRPr="00BE17E8" w:rsidRDefault="00292889" w:rsidP="00292889">
            <w:pPr>
              <w:pStyle w:val="ListParagraph"/>
              <w:numPr>
                <w:ilvl w:val="0"/>
                <w:numId w:val="7"/>
              </w:numPr>
              <w:spacing w:beforeLines="40" w:before="96" w:afterLines="40" w:after="96"/>
              <w:rPr>
                <w:rFonts w:ascii="Arial" w:hAnsi="Arial" w:cs="Arial"/>
                <w:lang w:val="en-US"/>
              </w:rPr>
            </w:pPr>
          </w:p>
        </w:tc>
        <w:tc>
          <w:tcPr>
            <w:tcW w:w="1588" w:type="pct"/>
            <w:shd w:val="clear" w:color="auto" w:fill="auto"/>
            <w:vAlign w:val="center"/>
          </w:tcPr>
          <w:p w14:paraId="4F18E0E0" w14:textId="1B34374F" w:rsidR="00292889" w:rsidRPr="00DC6143" w:rsidRDefault="00292889" w:rsidP="00292889">
            <w:pPr>
              <w:spacing w:beforeLines="40" w:before="96" w:afterLines="40" w:after="96"/>
              <w:rPr>
                <w:rFonts w:ascii="Arial" w:hAnsi="Arial" w:cs="Arial"/>
                <w:lang w:val="en-US"/>
              </w:rPr>
            </w:pPr>
            <w:r w:rsidRPr="00DC6143">
              <w:rPr>
                <w:rFonts w:ascii="Arial" w:hAnsi="Arial" w:cs="Arial"/>
                <w:lang w:val="en-US"/>
              </w:rPr>
              <w:t>Golden Springs</w:t>
            </w:r>
            <w:r w:rsidRPr="00DC6143">
              <w:rPr>
                <w:rFonts w:ascii="Arial" w:hAnsi="Arial" w:cs="Arial"/>
              </w:rPr>
              <w:t xml:space="preserve"> </w:t>
            </w:r>
            <w:r w:rsidRPr="00DC6143">
              <w:rPr>
                <w:rFonts w:ascii="Arial" w:hAnsi="Arial" w:cs="Arial"/>
                <w:lang w:val="en-US"/>
              </w:rPr>
              <w:t>city</w:t>
            </w:r>
            <w:r w:rsidR="00D832C6" w:rsidRPr="00DC6143">
              <w:rPr>
                <w:rFonts w:ascii="Arial" w:hAnsi="Arial" w:cs="Arial"/>
                <w:lang w:val="en-US"/>
              </w:rPr>
              <w:t xml:space="preserve"> (Soria)</w:t>
            </w:r>
          </w:p>
        </w:tc>
        <w:tc>
          <w:tcPr>
            <w:tcW w:w="2123" w:type="pct"/>
            <w:shd w:val="clear" w:color="auto" w:fill="auto"/>
            <w:vAlign w:val="center"/>
          </w:tcPr>
          <w:p w14:paraId="0877CC0B" w14:textId="21F7F63A" w:rsidR="00292889" w:rsidRPr="00DC6143" w:rsidRDefault="00292889" w:rsidP="00292889">
            <w:pPr>
              <w:spacing w:beforeLines="40" w:before="96" w:afterLines="40" w:after="96"/>
              <w:rPr>
                <w:rFonts w:ascii="Arial" w:hAnsi="Arial" w:cs="Arial"/>
                <w:lang w:val="en-US"/>
              </w:rPr>
            </w:pPr>
            <w:r w:rsidRPr="00DC6143">
              <w:rPr>
                <w:rFonts w:ascii="Arial" w:hAnsi="Arial" w:cs="Arial"/>
              </w:rPr>
              <w:t xml:space="preserve">Город </w:t>
            </w:r>
            <w:r w:rsidRPr="00DC6143">
              <w:rPr>
                <w:rFonts w:ascii="Arial" w:hAnsi="Arial" w:cs="Arial"/>
                <w:lang w:val="en-US"/>
              </w:rPr>
              <w:t>Golden Springs</w:t>
            </w:r>
          </w:p>
        </w:tc>
        <w:tc>
          <w:tcPr>
            <w:tcW w:w="909" w:type="pct"/>
            <w:shd w:val="clear" w:color="auto" w:fill="auto"/>
            <w:vAlign w:val="center"/>
          </w:tcPr>
          <w:p w14:paraId="76DB6D3A" w14:textId="0D49E3F6" w:rsidR="00292889" w:rsidRPr="00DC6143" w:rsidRDefault="007A0BAE" w:rsidP="00292889">
            <w:pPr>
              <w:spacing w:beforeLines="40" w:before="96" w:afterLines="40" w:after="96"/>
              <w:jc w:val="center"/>
              <w:rPr>
                <w:rFonts w:ascii="Arial" w:hAnsi="Arial" w:cs="Arial"/>
              </w:rPr>
            </w:pPr>
            <w:r w:rsidRPr="00DC6143">
              <w:rPr>
                <w:rFonts w:ascii="Arial" w:hAnsi="Arial" w:cs="Arial"/>
              </w:rPr>
              <w:t>6</w:t>
            </w:r>
          </w:p>
        </w:tc>
      </w:tr>
      <w:tr w:rsidR="00292889" w:rsidRPr="006522A7" w14:paraId="098CC99A" w14:textId="77777777" w:rsidTr="00347E91">
        <w:tc>
          <w:tcPr>
            <w:tcW w:w="380" w:type="pct"/>
            <w:vAlign w:val="center"/>
          </w:tcPr>
          <w:p w14:paraId="3487AC77" w14:textId="77777777" w:rsidR="00292889" w:rsidRPr="006522A7" w:rsidRDefault="00292889" w:rsidP="00292889">
            <w:pPr>
              <w:pStyle w:val="ListParagraph"/>
              <w:numPr>
                <w:ilvl w:val="0"/>
                <w:numId w:val="7"/>
              </w:numPr>
              <w:spacing w:beforeLines="40" w:before="96" w:afterLines="40" w:after="96"/>
              <w:rPr>
                <w:rFonts w:ascii="Arial" w:hAnsi="Arial" w:cs="Arial"/>
              </w:rPr>
            </w:pPr>
          </w:p>
        </w:tc>
        <w:tc>
          <w:tcPr>
            <w:tcW w:w="1588" w:type="pct"/>
            <w:vAlign w:val="center"/>
          </w:tcPr>
          <w:p w14:paraId="53F015CA" w14:textId="6F725155" w:rsidR="00292889" w:rsidRPr="00DC6FB0" w:rsidRDefault="00292889" w:rsidP="00292889">
            <w:pPr>
              <w:spacing w:beforeLines="40" w:before="96" w:afterLines="40" w:after="96"/>
              <w:rPr>
                <w:rFonts w:ascii="Arial" w:hAnsi="Arial" w:cs="Arial"/>
                <w:lang w:val="en-US"/>
              </w:rPr>
            </w:pPr>
            <w:r w:rsidRPr="00DC6FB0">
              <w:rPr>
                <w:rFonts w:ascii="Arial" w:hAnsi="Arial" w:cs="Arial"/>
                <w:lang w:val="en-US"/>
              </w:rPr>
              <w:t>Military base in Denton</w:t>
            </w:r>
            <w:r w:rsidR="00D832C6" w:rsidRPr="00DC6FB0">
              <w:rPr>
                <w:rFonts w:ascii="Arial" w:hAnsi="Arial" w:cs="Arial"/>
                <w:lang w:val="en-US"/>
              </w:rPr>
              <w:t xml:space="preserve"> (Soria)</w:t>
            </w:r>
          </w:p>
        </w:tc>
        <w:tc>
          <w:tcPr>
            <w:tcW w:w="2123" w:type="pct"/>
            <w:vAlign w:val="center"/>
          </w:tcPr>
          <w:p w14:paraId="3C80C7F1" w14:textId="3FA0734D" w:rsidR="00292889" w:rsidRPr="00DC6FB0" w:rsidRDefault="00292889" w:rsidP="00292889">
            <w:pPr>
              <w:spacing w:beforeLines="40" w:before="96" w:afterLines="40" w:after="96"/>
              <w:rPr>
                <w:rFonts w:ascii="Arial" w:hAnsi="Arial" w:cs="Arial"/>
              </w:rPr>
            </w:pPr>
            <w:r w:rsidRPr="00DC6FB0">
              <w:rPr>
                <w:rFonts w:ascii="Arial" w:hAnsi="Arial" w:cs="Arial"/>
              </w:rPr>
              <w:t xml:space="preserve">Военная база в городе </w:t>
            </w:r>
            <w:r w:rsidRPr="00DC6FB0">
              <w:rPr>
                <w:rFonts w:ascii="Arial" w:hAnsi="Arial" w:cs="Arial"/>
                <w:lang w:val="en-US"/>
              </w:rPr>
              <w:t>Denton</w:t>
            </w:r>
          </w:p>
        </w:tc>
        <w:tc>
          <w:tcPr>
            <w:tcW w:w="909" w:type="pct"/>
            <w:vAlign w:val="center"/>
          </w:tcPr>
          <w:p w14:paraId="33832F0F" w14:textId="66BB0D63" w:rsidR="00292889" w:rsidRPr="00DC6FB0" w:rsidRDefault="007A0BAE" w:rsidP="00292889">
            <w:pPr>
              <w:spacing w:beforeLines="40" w:before="96" w:afterLines="40" w:after="96"/>
              <w:jc w:val="center"/>
              <w:rPr>
                <w:rFonts w:ascii="Arial" w:hAnsi="Arial" w:cs="Arial"/>
              </w:rPr>
            </w:pPr>
            <w:r w:rsidRPr="00DC6FB0">
              <w:rPr>
                <w:rFonts w:ascii="Arial" w:hAnsi="Arial" w:cs="Arial"/>
              </w:rPr>
              <w:t>6</w:t>
            </w:r>
          </w:p>
        </w:tc>
      </w:tr>
      <w:tr w:rsidR="00292889" w:rsidRPr="006522A7" w14:paraId="6EE8D447" w14:textId="77777777" w:rsidTr="00347E91">
        <w:tc>
          <w:tcPr>
            <w:tcW w:w="380" w:type="pct"/>
            <w:vAlign w:val="center"/>
          </w:tcPr>
          <w:p w14:paraId="14462B34" w14:textId="77777777" w:rsidR="00292889" w:rsidRPr="006522A7" w:rsidRDefault="00292889" w:rsidP="00292889">
            <w:pPr>
              <w:pStyle w:val="ListParagraph"/>
              <w:numPr>
                <w:ilvl w:val="0"/>
                <w:numId w:val="7"/>
              </w:numPr>
              <w:spacing w:beforeLines="40" w:before="96" w:afterLines="40" w:after="96"/>
              <w:rPr>
                <w:rFonts w:ascii="Arial" w:hAnsi="Arial" w:cs="Arial"/>
              </w:rPr>
            </w:pPr>
          </w:p>
        </w:tc>
        <w:tc>
          <w:tcPr>
            <w:tcW w:w="1588" w:type="pct"/>
            <w:vAlign w:val="center"/>
          </w:tcPr>
          <w:p w14:paraId="62F413B3" w14:textId="546306D3" w:rsidR="00292889" w:rsidRPr="00DC6143" w:rsidRDefault="00292889" w:rsidP="00292889">
            <w:pPr>
              <w:spacing w:beforeLines="40" w:before="96" w:afterLines="40" w:after="96"/>
              <w:rPr>
                <w:rFonts w:ascii="Arial" w:hAnsi="Arial" w:cs="Arial"/>
                <w:lang w:val="en-US"/>
              </w:rPr>
            </w:pPr>
            <w:r w:rsidRPr="00DC6143">
              <w:rPr>
                <w:rFonts w:ascii="Arial" w:hAnsi="Arial" w:cs="Arial"/>
                <w:lang w:val="en-US"/>
              </w:rPr>
              <w:t>President Bunker in Springs city</w:t>
            </w:r>
            <w:r w:rsidR="00D832C6" w:rsidRPr="00DC6143">
              <w:rPr>
                <w:rFonts w:ascii="Arial" w:hAnsi="Arial" w:cs="Arial"/>
                <w:lang w:val="en-US"/>
              </w:rPr>
              <w:t xml:space="preserve"> (Soria)</w:t>
            </w:r>
          </w:p>
        </w:tc>
        <w:tc>
          <w:tcPr>
            <w:tcW w:w="2123" w:type="pct"/>
            <w:vAlign w:val="center"/>
          </w:tcPr>
          <w:p w14:paraId="48A4A181" w14:textId="50DCDF18" w:rsidR="00292889" w:rsidRPr="00DC6143" w:rsidRDefault="00292889" w:rsidP="00292889">
            <w:pPr>
              <w:spacing w:beforeLines="40" w:before="96" w:afterLines="40" w:after="96"/>
              <w:rPr>
                <w:rFonts w:ascii="Arial" w:hAnsi="Arial" w:cs="Arial"/>
              </w:rPr>
            </w:pPr>
            <w:r w:rsidRPr="00DC6143">
              <w:rPr>
                <w:rFonts w:ascii="Arial" w:hAnsi="Arial" w:cs="Arial"/>
              </w:rPr>
              <w:t xml:space="preserve">Бункер президента Сории в </w:t>
            </w:r>
            <w:r w:rsidRPr="00DC6143">
              <w:rPr>
                <w:rFonts w:ascii="Arial" w:hAnsi="Arial" w:cs="Arial"/>
                <w:lang w:val="en-US"/>
              </w:rPr>
              <w:t>Springs</w:t>
            </w:r>
            <w:r w:rsidRPr="00DC6143">
              <w:rPr>
                <w:rFonts w:ascii="Arial" w:hAnsi="Arial" w:cs="Arial"/>
              </w:rPr>
              <w:t xml:space="preserve"> </w:t>
            </w:r>
            <w:r w:rsidRPr="00DC6143">
              <w:rPr>
                <w:rFonts w:ascii="Arial" w:hAnsi="Arial" w:cs="Arial"/>
                <w:lang w:val="en-US"/>
              </w:rPr>
              <w:t>city</w:t>
            </w:r>
          </w:p>
        </w:tc>
        <w:tc>
          <w:tcPr>
            <w:tcW w:w="909" w:type="pct"/>
            <w:vAlign w:val="center"/>
          </w:tcPr>
          <w:p w14:paraId="6ED4A5C8" w14:textId="30FD7192" w:rsidR="00292889" w:rsidRPr="00DC6143" w:rsidRDefault="007A0BAE" w:rsidP="00292889">
            <w:pPr>
              <w:spacing w:beforeLines="40" w:before="96" w:afterLines="40" w:after="96"/>
              <w:jc w:val="center"/>
              <w:rPr>
                <w:rFonts w:ascii="Arial" w:hAnsi="Arial" w:cs="Arial"/>
              </w:rPr>
            </w:pPr>
            <w:r w:rsidRPr="00DC6143">
              <w:rPr>
                <w:rFonts w:ascii="Arial" w:hAnsi="Arial" w:cs="Arial"/>
              </w:rPr>
              <w:t>6</w:t>
            </w:r>
          </w:p>
        </w:tc>
      </w:tr>
      <w:tr w:rsidR="00292889" w:rsidRPr="006522A7" w14:paraId="0A8821F7" w14:textId="77777777" w:rsidTr="00347E91">
        <w:tc>
          <w:tcPr>
            <w:tcW w:w="380" w:type="pct"/>
            <w:vAlign w:val="center"/>
          </w:tcPr>
          <w:p w14:paraId="448A9C30" w14:textId="77777777" w:rsidR="00292889" w:rsidRPr="006522A7" w:rsidRDefault="00292889" w:rsidP="00292889">
            <w:pPr>
              <w:pStyle w:val="ListParagraph"/>
              <w:numPr>
                <w:ilvl w:val="0"/>
                <w:numId w:val="7"/>
              </w:numPr>
              <w:spacing w:beforeLines="40" w:before="96" w:afterLines="40" w:after="96"/>
              <w:rPr>
                <w:rFonts w:ascii="Arial" w:hAnsi="Arial" w:cs="Arial"/>
              </w:rPr>
            </w:pPr>
          </w:p>
        </w:tc>
        <w:tc>
          <w:tcPr>
            <w:tcW w:w="1588" w:type="pct"/>
            <w:vAlign w:val="center"/>
          </w:tcPr>
          <w:p w14:paraId="1496C6CA" w14:textId="17F279AD" w:rsidR="00292889" w:rsidRPr="00DC6143" w:rsidRDefault="00292889" w:rsidP="00292889">
            <w:pPr>
              <w:spacing w:beforeLines="40" w:before="96" w:afterLines="40" w:after="96"/>
              <w:rPr>
                <w:rFonts w:ascii="Arial" w:hAnsi="Arial" w:cs="Arial"/>
                <w:lang w:val="en-US"/>
              </w:rPr>
            </w:pPr>
            <w:r w:rsidRPr="00DC6143">
              <w:rPr>
                <w:rFonts w:ascii="Arial" w:hAnsi="Arial" w:cs="Arial"/>
                <w:lang w:val="en-US"/>
              </w:rPr>
              <w:t>Ministry of defense building in Springs city</w:t>
            </w:r>
            <w:r w:rsidR="00D832C6" w:rsidRPr="00DC6143">
              <w:rPr>
                <w:rFonts w:ascii="Arial" w:hAnsi="Arial" w:cs="Arial"/>
                <w:lang w:val="en-US"/>
              </w:rPr>
              <w:t xml:space="preserve"> (Soria)</w:t>
            </w:r>
          </w:p>
        </w:tc>
        <w:tc>
          <w:tcPr>
            <w:tcW w:w="2123" w:type="pct"/>
            <w:vAlign w:val="center"/>
          </w:tcPr>
          <w:p w14:paraId="7754F5B1" w14:textId="64CFF4BA" w:rsidR="00292889" w:rsidRPr="00DC6143" w:rsidRDefault="00292889" w:rsidP="00292889">
            <w:pPr>
              <w:spacing w:beforeLines="40" w:before="96" w:afterLines="40" w:after="96"/>
              <w:rPr>
                <w:rFonts w:ascii="Arial" w:hAnsi="Arial" w:cs="Arial"/>
              </w:rPr>
            </w:pPr>
            <w:r w:rsidRPr="00DC6143">
              <w:rPr>
                <w:rFonts w:ascii="Arial" w:hAnsi="Arial" w:cs="Arial"/>
              </w:rPr>
              <w:t xml:space="preserve">Здание минобороны Сории в </w:t>
            </w:r>
            <w:r w:rsidRPr="00DC6143">
              <w:rPr>
                <w:rFonts w:ascii="Arial" w:hAnsi="Arial" w:cs="Arial"/>
                <w:lang w:val="en-US"/>
              </w:rPr>
              <w:t>Springs</w:t>
            </w:r>
            <w:r w:rsidRPr="00DC6143">
              <w:rPr>
                <w:rFonts w:ascii="Arial" w:hAnsi="Arial" w:cs="Arial"/>
              </w:rPr>
              <w:t xml:space="preserve"> </w:t>
            </w:r>
            <w:r w:rsidRPr="00DC6143">
              <w:rPr>
                <w:rFonts w:ascii="Arial" w:hAnsi="Arial" w:cs="Arial"/>
                <w:lang w:val="en-US"/>
              </w:rPr>
              <w:t>city</w:t>
            </w:r>
          </w:p>
        </w:tc>
        <w:tc>
          <w:tcPr>
            <w:tcW w:w="909" w:type="pct"/>
            <w:vAlign w:val="center"/>
          </w:tcPr>
          <w:p w14:paraId="11627DFE" w14:textId="05FAC961" w:rsidR="00292889" w:rsidRPr="00DC6143" w:rsidRDefault="007A0BAE" w:rsidP="00292889">
            <w:pPr>
              <w:spacing w:beforeLines="40" w:before="96" w:afterLines="40" w:after="96"/>
              <w:jc w:val="center"/>
              <w:rPr>
                <w:rFonts w:ascii="Arial" w:hAnsi="Arial" w:cs="Arial"/>
              </w:rPr>
            </w:pPr>
            <w:r w:rsidRPr="00DC6143">
              <w:rPr>
                <w:rFonts w:ascii="Arial" w:hAnsi="Arial" w:cs="Arial"/>
              </w:rPr>
              <w:t>6</w:t>
            </w:r>
          </w:p>
        </w:tc>
      </w:tr>
      <w:tr w:rsidR="00292889" w:rsidRPr="006522A7" w14:paraId="0B2F7080" w14:textId="77777777" w:rsidTr="00347E91">
        <w:tc>
          <w:tcPr>
            <w:tcW w:w="380" w:type="pct"/>
            <w:vAlign w:val="center"/>
          </w:tcPr>
          <w:p w14:paraId="43421551" w14:textId="26EFBCF5" w:rsidR="00292889" w:rsidRPr="006522A7" w:rsidRDefault="00292889" w:rsidP="00292889">
            <w:pPr>
              <w:pStyle w:val="ListParagraph"/>
              <w:numPr>
                <w:ilvl w:val="0"/>
                <w:numId w:val="7"/>
              </w:numPr>
              <w:spacing w:beforeLines="40" w:before="96" w:afterLines="40" w:after="96"/>
              <w:rPr>
                <w:rFonts w:ascii="Arial" w:hAnsi="Arial" w:cs="Arial"/>
              </w:rPr>
            </w:pPr>
          </w:p>
        </w:tc>
        <w:tc>
          <w:tcPr>
            <w:tcW w:w="1588" w:type="pct"/>
            <w:vAlign w:val="center"/>
          </w:tcPr>
          <w:p w14:paraId="4ABC4795" w14:textId="0DFE50CC" w:rsidR="00292889" w:rsidRPr="00DC6143" w:rsidRDefault="00292889" w:rsidP="00292889">
            <w:pPr>
              <w:spacing w:beforeLines="40" w:before="96" w:afterLines="40" w:after="96"/>
              <w:rPr>
                <w:rFonts w:ascii="Arial" w:hAnsi="Arial" w:cs="Arial"/>
                <w:lang w:val="en-US"/>
              </w:rPr>
            </w:pPr>
            <w:r w:rsidRPr="00DC6143">
              <w:rPr>
                <w:rFonts w:ascii="Arial" w:hAnsi="Arial" w:cs="Arial"/>
                <w:lang w:val="en-US"/>
              </w:rPr>
              <w:t xml:space="preserve">Residence of the President </w:t>
            </w:r>
            <w:r w:rsidR="00D832C6" w:rsidRPr="00DC6143">
              <w:rPr>
                <w:rFonts w:ascii="Arial" w:hAnsi="Arial" w:cs="Arial"/>
                <w:lang w:val="en-US"/>
              </w:rPr>
              <w:t>(Soria)</w:t>
            </w:r>
          </w:p>
        </w:tc>
        <w:tc>
          <w:tcPr>
            <w:tcW w:w="2123" w:type="pct"/>
            <w:vAlign w:val="center"/>
          </w:tcPr>
          <w:p w14:paraId="593899FE" w14:textId="04EDF8CA" w:rsidR="00292889" w:rsidRPr="00DC6143" w:rsidRDefault="00292889" w:rsidP="00292889">
            <w:pPr>
              <w:spacing w:beforeLines="40" w:before="96" w:afterLines="40" w:after="96"/>
              <w:rPr>
                <w:rFonts w:ascii="Arial" w:hAnsi="Arial" w:cs="Arial"/>
              </w:rPr>
            </w:pPr>
            <w:r w:rsidRPr="00DC6143">
              <w:rPr>
                <w:rFonts w:ascii="Arial" w:hAnsi="Arial" w:cs="Arial"/>
              </w:rPr>
              <w:t xml:space="preserve">Резиденция президента Сории в </w:t>
            </w:r>
            <w:r w:rsidRPr="00DC6143">
              <w:rPr>
                <w:rFonts w:ascii="Arial" w:hAnsi="Arial" w:cs="Arial"/>
                <w:lang w:val="en-US"/>
              </w:rPr>
              <w:t>Springs</w:t>
            </w:r>
            <w:r w:rsidRPr="00DC6143">
              <w:rPr>
                <w:rFonts w:ascii="Arial" w:hAnsi="Arial" w:cs="Arial"/>
              </w:rPr>
              <w:t xml:space="preserve"> </w:t>
            </w:r>
            <w:r w:rsidRPr="00DC6143">
              <w:rPr>
                <w:rFonts w:ascii="Arial" w:hAnsi="Arial" w:cs="Arial"/>
                <w:lang w:val="en-US"/>
              </w:rPr>
              <w:t>city</w:t>
            </w:r>
          </w:p>
        </w:tc>
        <w:tc>
          <w:tcPr>
            <w:tcW w:w="909" w:type="pct"/>
            <w:vAlign w:val="center"/>
          </w:tcPr>
          <w:p w14:paraId="2FF59CC0" w14:textId="010C51D4" w:rsidR="00292889" w:rsidRPr="00DC6143" w:rsidRDefault="007A0BAE" w:rsidP="00292889">
            <w:pPr>
              <w:spacing w:beforeLines="40" w:before="96" w:afterLines="40" w:after="96"/>
              <w:jc w:val="center"/>
              <w:rPr>
                <w:rFonts w:ascii="Arial" w:hAnsi="Arial" w:cs="Arial"/>
              </w:rPr>
            </w:pPr>
            <w:r w:rsidRPr="00DC6143">
              <w:rPr>
                <w:rFonts w:ascii="Arial" w:hAnsi="Arial" w:cs="Arial"/>
              </w:rPr>
              <w:t>6</w:t>
            </w:r>
          </w:p>
        </w:tc>
      </w:tr>
    </w:tbl>
    <w:p w14:paraId="14604F6D" w14:textId="4D4A9827" w:rsidR="006C07A5" w:rsidRPr="00A16A3E" w:rsidRDefault="006C07A5" w:rsidP="006C07A5">
      <w:pPr>
        <w:spacing w:beforeLines="40" w:before="96" w:afterLines="40" w:after="96"/>
        <w:rPr>
          <w:rFonts w:ascii="Arial" w:hAnsi="Arial" w:cs="Arial"/>
          <w:sz w:val="24"/>
          <w:szCs w:val="24"/>
        </w:rPr>
      </w:pPr>
    </w:p>
    <w:p w14:paraId="23D1774C" w14:textId="118608D2" w:rsidR="002A5C50" w:rsidRPr="00614E30" w:rsidRDefault="002A5C50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48" w:name="_Toc139921101"/>
      <w:r w:rsidRPr="00614E30">
        <w:rPr>
          <w:rFonts w:ascii="Arial" w:hAnsi="Arial" w:cs="Arial"/>
          <w:b/>
          <w:color w:val="auto"/>
          <w:sz w:val="24"/>
        </w:rPr>
        <w:t>Дизайн мира</w:t>
      </w:r>
      <w:bookmarkEnd w:id="48"/>
    </w:p>
    <w:p w14:paraId="5E0D2406" w14:textId="170E45A1" w:rsidR="006C07A5" w:rsidRPr="00A16A3E" w:rsidRDefault="006C07A5" w:rsidP="006C07A5">
      <w:pPr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1D4A9D83" w14:textId="1E98FB27" w:rsidR="002A5C50" w:rsidRPr="00614E30" w:rsidRDefault="002A5C50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49" w:name="_Toc139921102"/>
      <w:r w:rsidRPr="00614E30">
        <w:rPr>
          <w:rFonts w:ascii="Arial" w:hAnsi="Arial" w:cs="Arial"/>
          <w:b/>
          <w:color w:val="auto"/>
          <w:sz w:val="24"/>
        </w:rPr>
        <w:t>Дизайн уровней</w:t>
      </w:r>
      <w:bookmarkEnd w:id="49"/>
    </w:p>
    <w:p w14:paraId="6DE7D8B0" w14:textId="7E923862" w:rsidR="006C07A5" w:rsidRPr="00A16A3E" w:rsidRDefault="006C07A5" w:rsidP="006C07A5">
      <w:pPr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718B5B2E" w14:textId="77777777" w:rsidR="002A5C50" w:rsidRPr="00A16A3E" w:rsidRDefault="002A5C50" w:rsidP="005F42A4">
      <w:pPr>
        <w:pStyle w:val="Heading1"/>
        <w:numPr>
          <w:ilvl w:val="0"/>
          <w:numId w:val="1"/>
        </w:numPr>
        <w:rPr>
          <w:rFonts w:ascii="Arial" w:hAnsi="Arial" w:cs="Arial"/>
          <w:b/>
          <w:color w:val="auto"/>
          <w:sz w:val="28"/>
        </w:rPr>
      </w:pPr>
      <w:bookmarkStart w:id="50" w:name="_Toc139921103"/>
      <w:r w:rsidRPr="00A16A3E">
        <w:rPr>
          <w:rFonts w:ascii="Arial" w:hAnsi="Arial" w:cs="Arial"/>
          <w:b/>
          <w:color w:val="auto"/>
          <w:sz w:val="28"/>
        </w:rPr>
        <w:lastRenderedPageBreak/>
        <w:t>Уровни:</w:t>
      </w:r>
      <w:bookmarkEnd w:id="50"/>
    </w:p>
    <w:p w14:paraId="2F733024" w14:textId="1F54C2F8" w:rsidR="006C07A5" w:rsidRPr="00614E30" w:rsidRDefault="002A5C50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51" w:name="_Toc139921104"/>
      <w:r w:rsidRPr="00614E30">
        <w:rPr>
          <w:rFonts w:ascii="Arial" w:hAnsi="Arial" w:cs="Arial"/>
          <w:b/>
          <w:color w:val="auto"/>
          <w:sz w:val="24"/>
        </w:rPr>
        <w:t>Описание</w:t>
      </w:r>
      <w:bookmarkEnd w:id="51"/>
    </w:p>
    <w:p w14:paraId="11C85E77" w14:textId="3DCE7E53" w:rsidR="006C07A5" w:rsidRPr="00A16A3E" w:rsidRDefault="006C07A5" w:rsidP="006C07A5">
      <w:pPr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503D67F6" w14:textId="41D943B7" w:rsidR="002A5C50" w:rsidRPr="00614E30" w:rsidRDefault="002A5C50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52" w:name="_Toc139921105"/>
      <w:r w:rsidRPr="00614E30">
        <w:rPr>
          <w:rFonts w:ascii="Arial" w:hAnsi="Arial" w:cs="Arial"/>
          <w:b/>
          <w:color w:val="auto"/>
          <w:sz w:val="24"/>
        </w:rPr>
        <w:t>Цели</w:t>
      </w:r>
      <w:bookmarkEnd w:id="52"/>
    </w:p>
    <w:p w14:paraId="47078F4F" w14:textId="6D5784FA" w:rsidR="006C07A5" w:rsidRPr="00A16A3E" w:rsidRDefault="006C07A5" w:rsidP="00614E30">
      <w:pPr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5ECA30D1" w14:textId="3B3302AE" w:rsidR="002A5C50" w:rsidRPr="00614E30" w:rsidRDefault="002A5C50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53" w:name="_Toc139921106"/>
      <w:r w:rsidRPr="00614E30">
        <w:rPr>
          <w:rFonts w:ascii="Arial" w:hAnsi="Arial" w:cs="Arial"/>
          <w:b/>
          <w:color w:val="auto"/>
          <w:sz w:val="24"/>
        </w:rPr>
        <w:t>Карта</w:t>
      </w:r>
      <w:bookmarkEnd w:id="53"/>
    </w:p>
    <w:p w14:paraId="2EFAA0E8" w14:textId="27359668" w:rsidR="006C07A5" w:rsidRPr="00A16A3E" w:rsidRDefault="00AC36F2" w:rsidP="006C07A5">
      <w:pPr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C36F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D7C9F4" wp14:editId="2687D2DE">
            <wp:extent cx="5940425" cy="29591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A3B6" w14:textId="23235BDA" w:rsidR="002A5C50" w:rsidRPr="00614E30" w:rsidRDefault="002A5C50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54" w:name="_Toc139921107"/>
      <w:r w:rsidRPr="00614E30">
        <w:rPr>
          <w:rFonts w:ascii="Arial" w:hAnsi="Arial" w:cs="Arial"/>
          <w:b/>
          <w:color w:val="auto"/>
          <w:sz w:val="24"/>
        </w:rPr>
        <w:t>НПС</w:t>
      </w:r>
      <w:bookmarkEnd w:id="54"/>
    </w:p>
    <w:p w14:paraId="1E8780C8" w14:textId="12E427AE" w:rsidR="006C07A5" w:rsidRPr="00A16A3E" w:rsidRDefault="006C07A5" w:rsidP="006C07A5">
      <w:pPr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1705793A" w14:textId="7CF23632" w:rsidR="00412492" w:rsidRPr="00A16A3E" w:rsidRDefault="00412492" w:rsidP="005F42A4">
      <w:pPr>
        <w:pStyle w:val="Heading1"/>
        <w:numPr>
          <w:ilvl w:val="0"/>
          <w:numId w:val="1"/>
        </w:numPr>
        <w:rPr>
          <w:rFonts w:ascii="Arial" w:hAnsi="Arial" w:cs="Arial"/>
          <w:b/>
          <w:color w:val="auto"/>
          <w:sz w:val="28"/>
        </w:rPr>
      </w:pPr>
      <w:bookmarkStart w:id="55" w:name="_Toc139921108"/>
      <w:r w:rsidRPr="00A16A3E">
        <w:rPr>
          <w:rFonts w:ascii="Arial" w:hAnsi="Arial" w:cs="Arial"/>
          <w:b/>
          <w:color w:val="auto"/>
          <w:sz w:val="28"/>
        </w:rPr>
        <w:t>Персонажи:</w:t>
      </w:r>
      <w:bookmarkEnd w:id="55"/>
    </w:p>
    <w:p w14:paraId="7316292D" w14:textId="0DF99B3F" w:rsidR="00412492" w:rsidRPr="00614E30" w:rsidRDefault="00412492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56" w:name="_Toc139921109"/>
      <w:r w:rsidRPr="00614E30">
        <w:rPr>
          <w:rFonts w:ascii="Arial" w:hAnsi="Arial" w:cs="Arial"/>
          <w:b/>
          <w:color w:val="auto"/>
          <w:sz w:val="24"/>
        </w:rPr>
        <w:t>Предыстория</w:t>
      </w:r>
      <w:bookmarkEnd w:id="56"/>
    </w:p>
    <w:p w14:paraId="3BC57FA7" w14:textId="0A01F231" w:rsidR="006C07A5" w:rsidRPr="00A16A3E" w:rsidRDefault="006C07A5" w:rsidP="006C07A5">
      <w:pPr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7FA72D6D" w14:textId="5472F5CF" w:rsidR="00412492" w:rsidRPr="00614E30" w:rsidRDefault="00412492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57" w:name="_Toc139921110"/>
      <w:r w:rsidRPr="00614E30">
        <w:rPr>
          <w:rFonts w:ascii="Arial" w:hAnsi="Arial" w:cs="Arial"/>
          <w:b/>
          <w:color w:val="auto"/>
          <w:sz w:val="24"/>
        </w:rPr>
        <w:t>Роль</w:t>
      </w:r>
      <w:bookmarkEnd w:id="57"/>
    </w:p>
    <w:p w14:paraId="594CDE2A" w14:textId="4720F89A" w:rsidR="006C07A5" w:rsidRPr="00A16A3E" w:rsidRDefault="006C07A5" w:rsidP="006C07A5">
      <w:pPr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628005E8" w14:textId="3AA758C9" w:rsidR="00412492" w:rsidRPr="00614E30" w:rsidRDefault="00412492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58" w:name="_Toc139921111"/>
      <w:r w:rsidRPr="00614E30">
        <w:rPr>
          <w:rFonts w:ascii="Arial" w:hAnsi="Arial" w:cs="Arial"/>
          <w:b/>
          <w:color w:val="auto"/>
          <w:sz w:val="24"/>
        </w:rPr>
        <w:t>Способности</w:t>
      </w:r>
      <w:bookmarkEnd w:id="58"/>
    </w:p>
    <w:p w14:paraId="4105F8F3" w14:textId="38A7837F" w:rsidR="006C07A5" w:rsidRPr="00A16A3E" w:rsidRDefault="006C07A5" w:rsidP="006C07A5">
      <w:pPr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118BB5CD" w14:textId="20C5E779" w:rsidR="002A5C50" w:rsidRPr="00614E30" w:rsidRDefault="002A5C50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59" w:name="_Toc139921112"/>
      <w:r w:rsidRPr="00614E30">
        <w:rPr>
          <w:rFonts w:ascii="Arial" w:hAnsi="Arial" w:cs="Arial"/>
          <w:b/>
          <w:color w:val="auto"/>
          <w:sz w:val="24"/>
        </w:rPr>
        <w:t>Дизайн главных героев и NPC</w:t>
      </w:r>
      <w:bookmarkEnd w:id="59"/>
    </w:p>
    <w:p w14:paraId="634DCED1" w14:textId="14BCAF62" w:rsidR="006C07A5" w:rsidRPr="00A16A3E" w:rsidRDefault="006C07A5" w:rsidP="006C07A5">
      <w:pPr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189AB8FB" w14:textId="1F79E9B1" w:rsidR="001E363C" w:rsidRPr="00A16A3E" w:rsidRDefault="001E363C" w:rsidP="005F42A4">
      <w:pPr>
        <w:pStyle w:val="Heading1"/>
        <w:numPr>
          <w:ilvl w:val="0"/>
          <w:numId w:val="1"/>
        </w:numPr>
        <w:rPr>
          <w:rFonts w:ascii="Arial" w:hAnsi="Arial" w:cs="Arial"/>
          <w:b/>
          <w:color w:val="auto"/>
          <w:sz w:val="28"/>
        </w:rPr>
      </w:pPr>
      <w:bookmarkStart w:id="60" w:name="_Toc139921113"/>
      <w:r w:rsidRPr="00A16A3E">
        <w:rPr>
          <w:rFonts w:ascii="Arial" w:hAnsi="Arial" w:cs="Arial"/>
          <w:b/>
          <w:color w:val="auto"/>
          <w:sz w:val="28"/>
        </w:rPr>
        <w:t>Искусственный интеллект, взаимодействие</w:t>
      </w:r>
      <w:bookmarkEnd w:id="60"/>
    </w:p>
    <w:p w14:paraId="18F1FB0E" w14:textId="7FF25654" w:rsidR="006C07A5" w:rsidRPr="00614E30" w:rsidRDefault="00C16A86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61" w:name="_Toc139921114"/>
      <w:r w:rsidRPr="00614E30">
        <w:rPr>
          <w:rFonts w:ascii="Arial" w:hAnsi="Arial" w:cs="Arial"/>
          <w:b/>
          <w:color w:val="auto"/>
          <w:sz w:val="24"/>
        </w:rPr>
        <w:t>Где будем использовать</w:t>
      </w:r>
      <w:bookmarkEnd w:id="61"/>
    </w:p>
    <w:p w14:paraId="0EE6C43D" w14:textId="76A802A2" w:rsidR="006C07A5" w:rsidRPr="00A16A3E" w:rsidRDefault="006C07A5" w:rsidP="006C07A5">
      <w:pPr>
        <w:tabs>
          <w:tab w:val="left" w:pos="1134"/>
        </w:tabs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617B204F" w14:textId="22DF5613" w:rsidR="00C16A86" w:rsidRPr="00614E30" w:rsidRDefault="00C16A86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62" w:name="_Toc139921115"/>
      <w:r w:rsidRPr="00614E30">
        <w:rPr>
          <w:rFonts w:ascii="Arial" w:hAnsi="Arial" w:cs="Arial"/>
          <w:b/>
          <w:color w:val="auto"/>
          <w:sz w:val="24"/>
        </w:rPr>
        <w:t>Какое будет взаимодействие ИИ системы и ИИ объекта</w:t>
      </w:r>
      <w:bookmarkEnd w:id="62"/>
    </w:p>
    <w:p w14:paraId="6CF5D158" w14:textId="38AD7F1A" w:rsidR="006C07A5" w:rsidRPr="00A16A3E" w:rsidRDefault="006C07A5" w:rsidP="006C07A5">
      <w:pPr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0CABBF8C" w14:textId="16394C30" w:rsidR="00C16A86" w:rsidRPr="00614E30" w:rsidRDefault="00C16A86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63" w:name="_Toc139921116"/>
      <w:r w:rsidRPr="00614E30">
        <w:rPr>
          <w:rFonts w:ascii="Arial" w:hAnsi="Arial" w:cs="Arial"/>
          <w:b/>
          <w:color w:val="auto"/>
          <w:sz w:val="24"/>
        </w:rPr>
        <w:lastRenderedPageBreak/>
        <w:t>Какое будет взаимодействие ИИ объектов (между объектами)</w:t>
      </w:r>
      <w:bookmarkEnd w:id="63"/>
    </w:p>
    <w:p w14:paraId="2F2C7839" w14:textId="2E86B7A5" w:rsidR="006C07A5" w:rsidRPr="00A16A3E" w:rsidRDefault="006C07A5" w:rsidP="006C07A5">
      <w:pPr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00C205F6" w14:textId="371D452F" w:rsidR="00412492" w:rsidRPr="00A16A3E" w:rsidRDefault="00412492" w:rsidP="005F42A4">
      <w:pPr>
        <w:pStyle w:val="Heading1"/>
        <w:numPr>
          <w:ilvl w:val="0"/>
          <w:numId w:val="1"/>
        </w:numPr>
        <w:rPr>
          <w:rFonts w:ascii="Arial" w:hAnsi="Arial" w:cs="Arial"/>
          <w:b/>
          <w:color w:val="auto"/>
          <w:sz w:val="28"/>
        </w:rPr>
      </w:pPr>
      <w:bookmarkStart w:id="64" w:name="_Toc139921117"/>
      <w:r w:rsidRPr="00A16A3E">
        <w:rPr>
          <w:rFonts w:ascii="Arial" w:hAnsi="Arial" w:cs="Arial"/>
          <w:b/>
          <w:color w:val="auto"/>
          <w:sz w:val="28"/>
        </w:rPr>
        <w:t>Интерфейс</w:t>
      </w:r>
      <w:r w:rsidR="002A5C50" w:rsidRPr="00A16A3E">
        <w:rPr>
          <w:rFonts w:ascii="Arial" w:hAnsi="Arial" w:cs="Arial"/>
          <w:b/>
          <w:color w:val="auto"/>
          <w:sz w:val="28"/>
        </w:rPr>
        <w:t xml:space="preserve"> и его использование</w:t>
      </w:r>
      <w:r w:rsidRPr="00A16A3E">
        <w:rPr>
          <w:rFonts w:ascii="Arial" w:hAnsi="Arial" w:cs="Arial"/>
          <w:b/>
          <w:color w:val="auto"/>
          <w:sz w:val="28"/>
        </w:rPr>
        <w:t>:</w:t>
      </w:r>
      <w:bookmarkEnd w:id="64"/>
    </w:p>
    <w:p w14:paraId="2796C289" w14:textId="708FEB7C" w:rsidR="00412492" w:rsidRPr="00614E30" w:rsidRDefault="00412492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65" w:name="_Toc139921118"/>
      <w:r w:rsidRPr="00614E30">
        <w:rPr>
          <w:rFonts w:ascii="Arial" w:hAnsi="Arial" w:cs="Arial"/>
          <w:b/>
          <w:color w:val="auto"/>
          <w:sz w:val="24"/>
        </w:rPr>
        <w:t>Визуальная часть</w:t>
      </w:r>
      <w:r w:rsidR="00EE3CC9" w:rsidRPr="00614E30">
        <w:rPr>
          <w:rFonts w:ascii="Arial" w:hAnsi="Arial" w:cs="Arial"/>
          <w:b/>
          <w:color w:val="auto"/>
          <w:sz w:val="24"/>
        </w:rPr>
        <w:t xml:space="preserve"> и рендеринг</w:t>
      </w:r>
      <w:bookmarkEnd w:id="65"/>
    </w:p>
    <w:p w14:paraId="5C49ED5B" w14:textId="7F74DA55" w:rsidR="006C07A5" w:rsidRPr="00A16A3E" w:rsidRDefault="006C07A5" w:rsidP="006C07A5">
      <w:pPr>
        <w:tabs>
          <w:tab w:val="left" w:pos="993"/>
        </w:tabs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1D08D769" w14:textId="37B11731" w:rsidR="00412492" w:rsidRPr="00614E30" w:rsidRDefault="00412492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66" w:name="_Toc139921119"/>
      <w:r w:rsidRPr="00614E30">
        <w:rPr>
          <w:rFonts w:ascii="Arial" w:hAnsi="Arial" w:cs="Arial"/>
          <w:b/>
          <w:color w:val="auto"/>
          <w:sz w:val="24"/>
        </w:rPr>
        <w:t>Система управления</w:t>
      </w:r>
      <w:bookmarkEnd w:id="66"/>
    </w:p>
    <w:p w14:paraId="1FD391E3" w14:textId="454F7AB9" w:rsidR="006C07A5" w:rsidRPr="00A16A3E" w:rsidRDefault="006C07A5" w:rsidP="006C07A5">
      <w:pPr>
        <w:tabs>
          <w:tab w:val="left" w:pos="993"/>
        </w:tabs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4348D2AC" w14:textId="4F891FB8" w:rsidR="00412492" w:rsidRPr="00614E30" w:rsidRDefault="00412492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67" w:name="_Toc139921120"/>
      <w:r w:rsidRPr="00614E30">
        <w:rPr>
          <w:rFonts w:ascii="Arial" w:hAnsi="Arial" w:cs="Arial"/>
          <w:b/>
          <w:color w:val="auto"/>
          <w:sz w:val="24"/>
        </w:rPr>
        <w:t>Аудио, звук</w:t>
      </w:r>
      <w:r w:rsidR="00064A41" w:rsidRPr="00614E30">
        <w:rPr>
          <w:rFonts w:ascii="Arial" w:hAnsi="Arial" w:cs="Arial"/>
          <w:b/>
          <w:color w:val="auto"/>
          <w:sz w:val="24"/>
        </w:rPr>
        <w:t xml:space="preserve"> (список музыки и звуковых эффектов)</w:t>
      </w:r>
      <w:bookmarkEnd w:id="67"/>
    </w:p>
    <w:p w14:paraId="5A92C2A3" w14:textId="63EEDD43" w:rsidR="006C07A5" w:rsidRPr="00A16A3E" w:rsidRDefault="006C07A5" w:rsidP="006C07A5">
      <w:pPr>
        <w:tabs>
          <w:tab w:val="left" w:pos="993"/>
        </w:tabs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20EB3AC1" w14:textId="4F966526" w:rsidR="00412492" w:rsidRPr="00614E30" w:rsidRDefault="002B4EAE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68" w:name="_Toc139921121"/>
      <w:r w:rsidRPr="00614E30">
        <w:rPr>
          <w:rFonts w:ascii="Arial" w:hAnsi="Arial" w:cs="Arial"/>
          <w:b/>
          <w:color w:val="auto"/>
          <w:sz w:val="24"/>
        </w:rPr>
        <w:t>Стиль</w:t>
      </w:r>
      <w:bookmarkEnd w:id="68"/>
    </w:p>
    <w:p w14:paraId="57B34496" w14:textId="3341D515" w:rsidR="006C07A5" w:rsidRPr="00A16A3E" w:rsidRDefault="006C07A5" w:rsidP="006C07A5">
      <w:pPr>
        <w:tabs>
          <w:tab w:val="left" w:pos="993"/>
        </w:tabs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1F1D0E3A" w14:textId="2402F24D" w:rsidR="002B4EAE" w:rsidRPr="00614E30" w:rsidRDefault="002B4EAE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69" w:name="_Toc139921122"/>
      <w:r w:rsidRPr="00614E30">
        <w:rPr>
          <w:rFonts w:ascii="Arial" w:hAnsi="Arial" w:cs="Arial"/>
          <w:b/>
          <w:color w:val="auto"/>
          <w:sz w:val="24"/>
        </w:rPr>
        <w:t>Справка</w:t>
      </w:r>
      <w:bookmarkEnd w:id="69"/>
    </w:p>
    <w:p w14:paraId="2016371C" w14:textId="1C5A1496" w:rsidR="006C07A5" w:rsidRPr="00A16A3E" w:rsidRDefault="006C07A5" w:rsidP="006C07A5">
      <w:pPr>
        <w:tabs>
          <w:tab w:val="left" w:pos="993"/>
        </w:tabs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7B84441E" w14:textId="1C3623AB" w:rsidR="006C07A5" w:rsidRPr="00A16A3E" w:rsidRDefault="006C07A5" w:rsidP="006C07A5">
      <w:pPr>
        <w:tabs>
          <w:tab w:val="left" w:pos="993"/>
        </w:tabs>
        <w:spacing w:beforeLines="40" w:before="96" w:afterLines="40" w:after="96"/>
        <w:rPr>
          <w:rFonts w:ascii="Arial" w:hAnsi="Arial" w:cs="Arial"/>
          <w:sz w:val="24"/>
          <w:szCs w:val="24"/>
        </w:rPr>
      </w:pPr>
    </w:p>
    <w:p w14:paraId="640318D5" w14:textId="77777777" w:rsidR="006C07A5" w:rsidRPr="00A16A3E" w:rsidRDefault="006C07A5" w:rsidP="006C07A5">
      <w:pPr>
        <w:tabs>
          <w:tab w:val="left" w:pos="993"/>
        </w:tabs>
        <w:spacing w:beforeLines="40" w:before="96" w:afterLines="40" w:after="96"/>
        <w:rPr>
          <w:rFonts w:ascii="Arial" w:hAnsi="Arial" w:cs="Arial"/>
          <w:sz w:val="24"/>
          <w:szCs w:val="24"/>
        </w:rPr>
      </w:pPr>
    </w:p>
    <w:p w14:paraId="37FA6BC0" w14:textId="13A39ED4" w:rsidR="001E363C" w:rsidRPr="00A16A3E" w:rsidRDefault="001E363C" w:rsidP="005F42A4">
      <w:pPr>
        <w:pStyle w:val="Heading1"/>
        <w:numPr>
          <w:ilvl w:val="0"/>
          <w:numId w:val="1"/>
        </w:numPr>
        <w:rPr>
          <w:rFonts w:ascii="Arial" w:hAnsi="Arial" w:cs="Arial"/>
          <w:b/>
          <w:color w:val="auto"/>
          <w:sz w:val="28"/>
        </w:rPr>
      </w:pPr>
      <w:bookmarkStart w:id="70" w:name="_Toc139921123"/>
      <w:r w:rsidRPr="00A16A3E">
        <w:rPr>
          <w:rFonts w:ascii="Arial" w:hAnsi="Arial" w:cs="Arial"/>
          <w:b/>
          <w:color w:val="auto"/>
          <w:sz w:val="28"/>
        </w:rPr>
        <w:t>Технические требования:</w:t>
      </w:r>
      <w:bookmarkEnd w:id="70"/>
    </w:p>
    <w:p w14:paraId="0710D534" w14:textId="65DC88AE" w:rsidR="001E363C" w:rsidRPr="00614E30" w:rsidRDefault="001E363C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71" w:name="_Toc139921124"/>
      <w:r w:rsidRPr="00614E30">
        <w:rPr>
          <w:rFonts w:ascii="Arial" w:hAnsi="Arial" w:cs="Arial"/>
          <w:b/>
          <w:color w:val="auto"/>
          <w:sz w:val="24"/>
        </w:rPr>
        <w:t>Оборудование</w:t>
      </w:r>
      <w:r w:rsidR="00064A41" w:rsidRPr="00614E30">
        <w:rPr>
          <w:rFonts w:ascii="Arial" w:hAnsi="Arial" w:cs="Arial"/>
          <w:b/>
          <w:color w:val="auto"/>
          <w:sz w:val="24"/>
        </w:rPr>
        <w:t xml:space="preserve"> </w:t>
      </w:r>
      <w:r w:rsidR="00126BC3" w:rsidRPr="00614E30">
        <w:rPr>
          <w:rFonts w:ascii="Arial" w:hAnsi="Arial" w:cs="Arial"/>
          <w:b/>
          <w:color w:val="auto"/>
          <w:sz w:val="24"/>
        </w:rPr>
        <w:t>(</w:t>
      </w:r>
      <w:r w:rsidR="00064A41" w:rsidRPr="00614E30">
        <w:rPr>
          <w:rFonts w:ascii="Arial" w:hAnsi="Arial" w:cs="Arial"/>
          <w:b/>
          <w:color w:val="auto"/>
          <w:sz w:val="24"/>
        </w:rPr>
        <w:t>с</w:t>
      </w:r>
      <w:r w:rsidR="00126BC3" w:rsidRPr="00614E30">
        <w:rPr>
          <w:rFonts w:ascii="Arial" w:hAnsi="Arial" w:cs="Arial"/>
          <w:b/>
          <w:color w:val="auto"/>
          <w:sz w:val="24"/>
        </w:rPr>
        <w:t>пецификации игрового процесса/</w:t>
      </w:r>
      <w:r w:rsidR="00064A41" w:rsidRPr="00614E30">
        <w:rPr>
          <w:rFonts w:ascii="Arial" w:hAnsi="Arial" w:cs="Arial"/>
          <w:b/>
          <w:color w:val="auto"/>
          <w:sz w:val="24"/>
        </w:rPr>
        <w:t>с</w:t>
      </w:r>
      <w:r w:rsidR="00126BC3" w:rsidRPr="00614E30">
        <w:rPr>
          <w:rFonts w:ascii="Arial" w:hAnsi="Arial" w:cs="Arial"/>
          <w:b/>
          <w:color w:val="auto"/>
          <w:sz w:val="24"/>
        </w:rPr>
        <w:t>пецификация целевого оборудования)</w:t>
      </w:r>
      <w:bookmarkEnd w:id="71"/>
    </w:p>
    <w:p w14:paraId="58746B3A" w14:textId="593F12B7" w:rsidR="006C07A5" w:rsidRPr="00A16A3E" w:rsidRDefault="006C07A5" w:rsidP="006C07A5">
      <w:pPr>
        <w:tabs>
          <w:tab w:val="left" w:pos="993"/>
        </w:tabs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7758C016" w14:textId="300BF41B" w:rsidR="001E363C" w:rsidRPr="00614E30" w:rsidRDefault="001E363C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72" w:name="_Toc139921125"/>
      <w:r w:rsidRPr="00614E30">
        <w:rPr>
          <w:rFonts w:ascii="Arial" w:hAnsi="Arial" w:cs="Arial"/>
          <w:b/>
          <w:color w:val="auto"/>
          <w:sz w:val="24"/>
        </w:rPr>
        <w:t>Игровой движок</w:t>
      </w:r>
      <w:bookmarkEnd w:id="72"/>
    </w:p>
    <w:p w14:paraId="55A0859A" w14:textId="369BF3CE" w:rsidR="006C07A5" w:rsidRPr="00437EC1" w:rsidRDefault="00437EC1" w:rsidP="006C07A5">
      <w:pPr>
        <w:tabs>
          <w:tab w:val="left" w:pos="993"/>
        </w:tabs>
        <w:spacing w:beforeLines="40" w:before="96" w:afterLines="40" w:after="96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Unreal Engine 5.2</w:t>
      </w:r>
    </w:p>
    <w:p w14:paraId="5F0BD103" w14:textId="2AF7F89C" w:rsidR="001E363C" w:rsidRPr="00614E30" w:rsidRDefault="001E363C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73" w:name="_Toc139921126"/>
      <w:r w:rsidRPr="00614E30">
        <w:rPr>
          <w:rFonts w:ascii="Arial" w:hAnsi="Arial" w:cs="Arial"/>
          <w:b/>
          <w:color w:val="auto"/>
          <w:sz w:val="24"/>
        </w:rPr>
        <w:t>Сеть</w:t>
      </w:r>
      <w:bookmarkEnd w:id="73"/>
    </w:p>
    <w:p w14:paraId="0609501E" w14:textId="736C0227" w:rsidR="006C07A5" w:rsidRPr="00A16A3E" w:rsidRDefault="006C07A5" w:rsidP="006C07A5">
      <w:pPr>
        <w:tabs>
          <w:tab w:val="left" w:pos="993"/>
        </w:tabs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0DFE4C87" w14:textId="644AD375" w:rsidR="00F305FA" w:rsidRPr="00614E30" w:rsidRDefault="00F305FA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74" w:name="_Toc139921127"/>
      <w:r w:rsidRPr="00614E30">
        <w:rPr>
          <w:rFonts w:ascii="Arial" w:hAnsi="Arial" w:cs="Arial"/>
          <w:b/>
          <w:color w:val="auto"/>
          <w:sz w:val="24"/>
        </w:rPr>
        <w:t>Документация на конвейер и процедуру экспорта контента</w:t>
      </w:r>
      <w:bookmarkEnd w:id="74"/>
    </w:p>
    <w:p w14:paraId="259F11BD" w14:textId="4E848933" w:rsidR="006C07A5" w:rsidRPr="00A16A3E" w:rsidRDefault="006C07A5" w:rsidP="006C07A5">
      <w:pPr>
        <w:tabs>
          <w:tab w:val="left" w:pos="993"/>
        </w:tabs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5E662006" w14:textId="71C6A8AA" w:rsidR="002E45B0" w:rsidRPr="00614E30" w:rsidRDefault="002E45B0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75" w:name="_Toc139921128"/>
      <w:r w:rsidRPr="00614E30">
        <w:rPr>
          <w:rFonts w:ascii="Arial" w:hAnsi="Arial" w:cs="Arial"/>
          <w:b/>
          <w:color w:val="auto"/>
          <w:sz w:val="24"/>
        </w:rPr>
        <w:t>Возможность модификации</w:t>
      </w:r>
      <w:bookmarkEnd w:id="75"/>
    </w:p>
    <w:p w14:paraId="6D41712C" w14:textId="2C02B76F" w:rsidR="006C07A5" w:rsidRPr="00A16A3E" w:rsidRDefault="006C07A5" w:rsidP="006C07A5">
      <w:pPr>
        <w:tabs>
          <w:tab w:val="left" w:pos="993"/>
        </w:tabs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6BCAA3A0" w14:textId="57CDECC3" w:rsidR="001E363C" w:rsidRPr="00A16A3E" w:rsidRDefault="001E363C" w:rsidP="005F42A4">
      <w:pPr>
        <w:pStyle w:val="Heading1"/>
        <w:numPr>
          <w:ilvl w:val="0"/>
          <w:numId w:val="1"/>
        </w:numPr>
        <w:rPr>
          <w:rFonts w:ascii="Arial" w:hAnsi="Arial" w:cs="Arial"/>
          <w:b/>
          <w:color w:val="auto"/>
          <w:sz w:val="28"/>
        </w:rPr>
      </w:pPr>
      <w:bookmarkStart w:id="76" w:name="_Toc139921129"/>
      <w:r w:rsidRPr="00A16A3E">
        <w:rPr>
          <w:rFonts w:ascii="Arial" w:hAnsi="Arial" w:cs="Arial"/>
          <w:b/>
          <w:color w:val="auto"/>
          <w:sz w:val="28"/>
        </w:rPr>
        <w:t>Game art</w:t>
      </w:r>
      <w:bookmarkEnd w:id="76"/>
    </w:p>
    <w:p w14:paraId="6A23DEC2" w14:textId="051E2F26" w:rsidR="0044504A" w:rsidRPr="00614E30" w:rsidRDefault="001E363C" w:rsidP="00614E30">
      <w:pPr>
        <w:pStyle w:val="Heading2"/>
        <w:numPr>
          <w:ilvl w:val="1"/>
          <w:numId w:val="1"/>
        </w:numPr>
        <w:tabs>
          <w:tab w:val="left" w:pos="720"/>
        </w:tabs>
        <w:spacing w:before="160" w:after="80"/>
        <w:ind w:left="0" w:firstLine="0"/>
        <w:rPr>
          <w:rFonts w:ascii="Arial" w:hAnsi="Arial" w:cs="Arial"/>
          <w:b/>
          <w:color w:val="auto"/>
          <w:sz w:val="24"/>
        </w:rPr>
      </w:pPr>
      <w:bookmarkStart w:id="77" w:name="_Toc139921130"/>
      <w:r w:rsidRPr="00614E30">
        <w:rPr>
          <w:rFonts w:ascii="Arial" w:hAnsi="Arial" w:cs="Arial"/>
          <w:b/>
          <w:color w:val="auto"/>
          <w:sz w:val="24"/>
        </w:rPr>
        <w:t>3Д модели, арты</w:t>
      </w:r>
      <w:bookmarkEnd w:id="77"/>
    </w:p>
    <w:p w14:paraId="7203689F" w14:textId="35F8C896" w:rsidR="006C07A5" w:rsidRPr="00A16A3E" w:rsidRDefault="006C07A5" w:rsidP="006C07A5">
      <w:pPr>
        <w:tabs>
          <w:tab w:val="left" w:pos="993"/>
        </w:tabs>
        <w:spacing w:beforeLines="40" w:before="96" w:afterLines="40" w:after="96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616008FB" w14:textId="2360C6B7" w:rsidR="0044504A" w:rsidRPr="00A16A3E" w:rsidRDefault="0044504A" w:rsidP="005F42A4">
      <w:pPr>
        <w:pStyle w:val="Heading1"/>
        <w:numPr>
          <w:ilvl w:val="0"/>
          <w:numId w:val="1"/>
        </w:numPr>
        <w:rPr>
          <w:rFonts w:ascii="Arial" w:hAnsi="Arial" w:cs="Arial"/>
          <w:b/>
          <w:color w:val="auto"/>
          <w:sz w:val="28"/>
        </w:rPr>
      </w:pPr>
      <w:bookmarkStart w:id="78" w:name="_Toc139921131"/>
      <w:r w:rsidRPr="00A16A3E">
        <w:rPr>
          <w:rFonts w:ascii="Arial" w:hAnsi="Arial" w:cs="Arial"/>
          <w:b/>
          <w:color w:val="auto"/>
          <w:sz w:val="28"/>
        </w:rPr>
        <w:t>Сроки и бюджет</w:t>
      </w:r>
      <w:bookmarkEnd w:id="78"/>
    </w:p>
    <w:p w14:paraId="52B40D48" w14:textId="061B9D73" w:rsidR="006C07A5" w:rsidRPr="00A16A3E" w:rsidRDefault="006C07A5" w:rsidP="006C07A5">
      <w:pPr>
        <w:spacing w:beforeLines="100" w:before="240" w:afterLines="50" w:after="120"/>
        <w:rPr>
          <w:rFonts w:ascii="Arial" w:hAnsi="Arial" w:cs="Arial"/>
          <w:sz w:val="24"/>
          <w:szCs w:val="24"/>
        </w:rPr>
      </w:pPr>
      <w:r w:rsidRPr="00A16A3E">
        <w:rPr>
          <w:rFonts w:ascii="Arial" w:hAnsi="Arial" w:cs="Arial"/>
          <w:sz w:val="24"/>
          <w:szCs w:val="24"/>
        </w:rPr>
        <w:t>Текст</w:t>
      </w:r>
    </w:p>
    <w:p w14:paraId="3589EDE4" w14:textId="77777777" w:rsidR="00384DC4" w:rsidRPr="00896B57" w:rsidRDefault="00384DC4">
      <w:pPr>
        <w:rPr>
          <w:rFonts w:ascii="Arial" w:hAnsi="Arial" w:cs="Arial"/>
          <w:sz w:val="24"/>
          <w:szCs w:val="24"/>
          <w:lang w:val="en-US"/>
        </w:rPr>
      </w:pPr>
    </w:p>
    <w:sectPr w:rsidR="00384DC4" w:rsidRPr="00896B57" w:rsidSect="006C07A5">
      <w:pgSz w:w="11906" w:h="16838"/>
      <w:pgMar w:top="1134" w:right="850" w:bottom="126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65FCF"/>
    <w:multiLevelType w:val="multilevel"/>
    <w:tmpl w:val="9F5C1CDC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Theme="majorEastAsia" w:hAnsi="Arial" w:cs="Aria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C751721"/>
    <w:multiLevelType w:val="hybridMultilevel"/>
    <w:tmpl w:val="279E44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E85C90"/>
    <w:multiLevelType w:val="hybridMultilevel"/>
    <w:tmpl w:val="8B5A715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CDC6155"/>
    <w:multiLevelType w:val="multilevel"/>
    <w:tmpl w:val="969439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1EF270E7"/>
    <w:multiLevelType w:val="multilevel"/>
    <w:tmpl w:val="4F944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EA03E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56302AEE"/>
    <w:multiLevelType w:val="hybridMultilevel"/>
    <w:tmpl w:val="DB422CD6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 w16cid:durableId="1661616853">
    <w:abstractNumId w:val="0"/>
  </w:num>
  <w:num w:numId="2" w16cid:durableId="371656257">
    <w:abstractNumId w:val="5"/>
  </w:num>
  <w:num w:numId="3" w16cid:durableId="741223537">
    <w:abstractNumId w:val="3"/>
  </w:num>
  <w:num w:numId="4" w16cid:durableId="1469056399">
    <w:abstractNumId w:val="4"/>
  </w:num>
  <w:num w:numId="5" w16cid:durableId="157889190">
    <w:abstractNumId w:val="1"/>
  </w:num>
  <w:num w:numId="6" w16cid:durableId="323629246">
    <w:abstractNumId w:val="2"/>
  </w:num>
  <w:num w:numId="7" w16cid:durableId="197652240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37D"/>
    <w:rsid w:val="00001B09"/>
    <w:rsid w:val="00016C7D"/>
    <w:rsid w:val="00050937"/>
    <w:rsid w:val="000528D8"/>
    <w:rsid w:val="00064A41"/>
    <w:rsid w:val="000763F6"/>
    <w:rsid w:val="000A1A42"/>
    <w:rsid w:val="000A5FBD"/>
    <w:rsid w:val="000C3C83"/>
    <w:rsid w:val="000D1D45"/>
    <w:rsid w:val="000D4884"/>
    <w:rsid w:val="000D4DEF"/>
    <w:rsid w:val="00126BC3"/>
    <w:rsid w:val="00131847"/>
    <w:rsid w:val="00133BB1"/>
    <w:rsid w:val="00135DAC"/>
    <w:rsid w:val="0014013D"/>
    <w:rsid w:val="001B261B"/>
    <w:rsid w:val="001C605D"/>
    <w:rsid w:val="001D737D"/>
    <w:rsid w:val="001E363C"/>
    <w:rsid w:val="001E5EE9"/>
    <w:rsid w:val="001F5107"/>
    <w:rsid w:val="001F7AF5"/>
    <w:rsid w:val="00207A91"/>
    <w:rsid w:val="0022052B"/>
    <w:rsid w:val="002234EF"/>
    <w:rsid w:val="002258B9"/>
    <w:rsid w:val="00236522"/>
    <w:rsid w:val="002419CE"/>
    <w:rsid w:val="00242E4A"/>
    <w:rsid w:val="00244C27"/>
    <w:rsid w:val="0026597B"/>
    <w:rsid w:val="00287DEC"/>
    <w:rsid w:val="00292889"/>
    <w:rsid w:val="00293688"/>
    <w:rsid w:val="002A050B"/>
    <w:rsid w:val="002A5C50"/>
    <w:rsid w:val="002B4EAE"/>
    <w:rsid w:val="002E45B0"/>
    <w:rsid w:val="002E56F8"/>
    <w:rsid w:val="002E5940"/>
    <w:rsid w:val="002F29B2"/>
    <w:rsid w:val="002F2F5F"/>
    <w:rsid w:val="003020E0"/>
    <w:rsid w:val="003024EF"/>
    <w:rsid w:val="003065B1"/>
    <w:rsid w:val="00307AD8"/>
    <w:rsid w:val="00311770"/>
    <w:rsid w:val="00347E91"/>
    <w:rsid w:val="0036781C"/>
    <w:rsid w:val="0038210F"/>
    <w:rsid w:val="00384DC4"/>
    <w:rsid w:val="00386179"/>
    <w:rsid w:val="003B41B5"/>
    <w:rsid w:val="003C3927"/>
    <w:rsid w:val="003D294D"/>
    <w:rsid w:val="003D4270"/>
    <w:rsid w:val="00412492"/>
    <w:rsid w:val="00437EC1"/>
    <w:rsid w:val="0044504A"/>
    <w:rsid w:val="0044677B"/>
    <w:rsid w:val="004566BA"/>
    <w:rsid w:val="00495009"/>
    <w:rsid w:val="004A15E0"/>
    <w:rsid w:val="004B1444"/>
    <w:rsid w:val="004D06B9"/>
    <w:rsid w:val="004D49F1"/>
    <w:rsid w:val="004F1418"/>
    <w:rsid w:val="00510BCA"/>
    <w:rsid w:val="00527A49"/>
    <w:rsid w:val="00533405"/>
    <w:rsid w:val="00542C88"/>
    <w:rsid w:val="00562DE9"/>
    <w:rsid w:val="005645E7"/>
    <w:rsid w:val="00564AF4"/>
    <w:rsid w:val="00572BC9"/>
    <w:rsid w:val="00596416"/>
    <w:rsid w:val="00597F95"/>
    <w:rsid w:val="005B2B6E"/>
    <w:rsid w:val="005C0818"/>
    <w:rsid w:val="005C2C46"/>
    <w:rsid w:val="005D4822"/>
    <w:rsid w:val="005E1B34"/>
    <w:rsid w:val="005F42A4"/>
    <w:rsid w:val="00614E30"/>
    <w:rsid w:val="00615DF3"/>
    <w:rsid w:val="0061631E"/>
    <w:rsid w:val="00617A84"/>
    <w:rsid w:val="00622113"/>
    <w:rsid w:val="00622C94"/>
    <w:rsid w:val="00634A66"/>
    <w:rsid w:val="00650AAB"/>
    <w:rsid w:val="006522A7"/>
    <w:rsid w:val="00652FEC"/>
    <w:rsid w:val="00662311"/>
    <w:rsid w:val="0067659E"/>
    <w:rsid w:val="00681565"/>
    <w:rsid w:val="006850E0"/>
    <w:rsid w:val="006854D8"/>
    <w:rsid w:val="00690D6B"/>
    <w:rsid w:val="006913A9"/>
    <w:rsid w:val="0069654D"/>
    <w:rsid w:val="006A3832"/>
    <w:rsid w:val="006B3F21"/>
    <w:rsid w:val="006C07A5"/>
    <w:rsid w:val="006C07CB"/>
    <w:rsid w:val="006C7DC5"/>
    <w:rsid w:val="00715106"/>
    <w:rsid w:val="007255CD"/>
    <w:rsid w:val="00746C70"/>
    <w:rsid w:val="00747766"/>
    <w:rsid w:val="00792426"/>
    <w:rsid w:val="0079608A"/>
    <w:rsid w:val="007A02D3"/>
    <w:rsid w:val="007A0BAE"/>
    <w:rsid w:val="007B4622"/>
    <w:rsid w:val="007B79F6"/>
    <w:rsid w:val="007C0867"/>
    <w:rsid w:val="007C1982"/>
    <w:rsid w:val="007C202F"/>
    <w:rsid w:val="00802EF8"/>
    <w:rsid w:val="00811611"/>
    <w:rsid w:val="008169A5"/>
    <w:rsid w:val="00821C3F"/>
    <w:rsid w:val="00841A7B"/>
    <w:rsid w:val="00842A6F"/>
    <w:rsid w:val="00842C2A"/>
    <w:rsid w:val="00857669"/>
    <w:rsid w:val="008606CD"/>
    <w:rsid w:val="00866C3D"/>
    <w:rsid w:val="00867871"/>
    <w:rsid w:val="008813B5"/>
    <w:rsid w:val="00881F2B"/>
    <w:rsid w:val="00896B57"/>
    <w:rsid w:val="008A5F0D"/>
    <w:rsid w:val="008B64FE"/>
    <w:rsid w:val="008B7B08"/>
    <w:rsid w:val="008B7EFB"/>
    <w:rsid w:val="008D1A4E"/>
    <w:rsid w:val="009027B9"/>
    <w:rsid w:val="009103E7"/>
    <w:rsid w:val="00921718"/>
    <w:rsid w:val="00924BB5"/>
    <w:rsid w:val="00935913"/>
    <w:rsid w:val="0095071A"/>
    <w:rsid w:val="009529E9"/>
    <w:rsid w:val="00966FBE"/>
    <w:rsid w:val="00967467"/>
    <w:rsid w:val="00980620"/>
    <w:rsid w:val="00980B1E"/>
    <w:rsid w:val="00993D79"/>
    <w:rsid w:val="009A1A11"/>
    <w:rsid w:val="009A68F4"/>
    <w:rsid w:val="009A718E"/>
    <w:rsid w:val="009B0DBD"/>
    <w:rsid w:val="009C0288"/>
    <w:rsid w:val="009F3948"/>
    <w:rsid w:val="009F6BDE"/>
    <w:rsid w:val="00A076F6"/>
    <w:rsid w:val="00A1233E"/>
    <w:rsid w:val="00A16A3E"/>
    <w:rsid w:val="00A36DBE"/>
    <w:rsid w:val="00A36F34"/>
    <w:rsid w:val="00A44CEC"/>
    <w:rsid w:val="00A45730"/>
    <w:rsid w:val="00A5248A"/>
    <w:rsid w:val="00A63F12"/>
    <w:rsid w:val="00A863E5"/>
    <w:rsid w:val="00AA4564"/>
    <w:rsid w:val="00AC36F2"/>
    <w:rsid w:val="00AD0C9F"/>
    <w:rsid w:val="00B02409"/>
    <w:rsid w:val="00B322C9"/>
    <w:rsid w:val="00BA4ED7"/>
    <w:rsid w:val="00BC7E08"/>
    <w:rsid w:val="00BE1029"/>
    <w:rsid w:val="00BE17E8"/>
    <w:rsid w:val="00BF14D7"/>
    <w:rsid w:val="00C13008"/>
    <w:rsid w:val="00C13C3D"/>
    <w:rsid w:val="00C16A86"/>
    <w:rsid w:val="00C25FD4"/>
    <w:rsid w:val="00C27E8A"/>
    <w:rsid w:val="00C67283"/>
    <w:rsid w:val="00CA73EA"/>
    <w:rsid w:val="00CC10A1"/>
    <w:rsid w:val="00CC4F82"/>
    <w:rsid w:val="00CE4923"/>
    <w:rsid w:val="00D03AE7"/>
    <w:rsid w:val="00D06E40"/>
    <w:rsid w:val="00D2037D"/>
    <w:rsid w:val="00D324BD"/>
    <w:rsid w:val="00D4141D"/>
    <w:rsid w:val="00D522BD"/>
    <w:rsid w:val="00D554E6"/>
    <w:rsid w:val="00D61DBA"/>
    <w:rsid w:val="00D832C6"/>
    <w:rsid w:val="00DA32FB"/>
    <w:rsid w:val="00DC28D6"/>
    <w:rsid w:val="00DC4ADE"/>
    <w:rsid w:val="00DC6143"/>
    <w:rsid w:val="00DC6FB0"/>
    <w:rsid w:val="00DD708B"/>
    <w:rsid w:val="00DD7FBB"/>
    <w:rsid w:val="00DE6969"/>
    <w:rsid w:val="00DE78A3"/>
    <w:rsid w:val="00DF3C18"/>
    <w:rsid w:val="00DF4E41"/>
    <w:rsid w:val="00DF5C40"/>
    <w:rsid w:val="00E0591D"/>
    <w:rsid w:val="00E1007F"/>
    <w:rsid w:val="00E173BE"/>
    <w:rsid w:val="00E27A99"/>
    <w:rsid w:val="00E3117F"/>
    <w:rsid w:val="00E37F8B"/>
    <w:rsid w:val="00E43686"/>
    <w:rsid w:val="00E6077E"/>
    <w:rsid w:val="00E658A9"/>
    <w:rsid w:val="00E87798"/>
    <w:rsid w:val="00E95330"/>
    <w:rsid w:val="00EB67FA"/>
    <w:rsid w:val="00EC21FB"/>
    <w:rsid w:val="00EC65B0"/>
    <w:rsid w:val="00EE3CC9"/>
    <w:rsid w:val="00F119A9"/>
    <w:rsid w:val="00F21B47"/>
    <w:rsid w:val="00F234C0"/>
    <w:rsid w:val="00F23966"/>
    <w:rsid w:val="00F305FA"/>
    <w:rsid w:val="00F3788E"/>
    <w:rsid w:val="00F57D90"/>
    <w:rsid w:val="00F859B4"/>
    <w:rsid w:val="00F862B5"/>
    <w:rsid w:val="00FA6463"/>
    <w:rsid w:val="00FC26D9"/>
    <w:rsid w:val="00FC5BD8"/>
    <w:rsid w:val="00FE36E4"/>
    <w:rsid w:val="00FF08FD"/>
    <w:rsid w:val="00FF4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37E63"/>
  <w15:chartTrackingRefBased/>
  <w15:docId w15:val="{AD16F009-472E-43C2-80F5-A015B79F7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42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6A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4E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4D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4DC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27E8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065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02409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F42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16A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14E3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A5F0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A5F0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A5F0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A5F0D"/>
    <w:pPr>
      <w:spacing w:after="100"/>
      <w:ind w:left="440"/>
    </w:pPr>
  </w:style>
  <w:style w:type="table" w:styleId="TableGrid">
    <w:name w:val="Table Grid"/>
    <w:basedOn w:val="TableNormal"/>
    <w:uiPriority w:val="39"/>
    <w:rsid w:val="00746C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110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4F6010-7ACA-4E34-BA0F-4225933FFF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~WRL4011.tmp</Template>
  <TotalTime>4087</TotalTime>
  <Pages>1</Pages>
  <Words>2394</Words>
  <Characters>13647</Characters>
  <Application>Microsoft Office Word</Application>
  <DocSecurity>0</DocSecurity>
  <Lines>113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Puwkaw</dc:creator>
  <cp:keywords/>
  <dc:description/>
  <cp:lastModifiedBy>Petr Petrov</cp:lastModifiedBy>
  <cp:revision>188</cp:revision>
  <dcterms:created xsi:type="dcterms:W3CDTF">2021-08-26T19:57:00Z</dcterms:created>
  <dcterms:modified xsi:type="dcterms:W3CDTF">2024-09-12T21:18:00Z</dcterms:modified>
</cp:coreProperties>
</file>